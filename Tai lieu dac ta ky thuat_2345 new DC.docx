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4C9013" w14:textId="77777777" w:rsidR="00F91B4D" w:rsidRPr="00F16C3E" w:rsidRDefault="00F91B4D" w:rsidP="00F91B4D">
      <w:pPr>
        <w:pStyle w:val="TLBodyAfterHeading"/>
        <w:ind w:left="0"/>
        <w:jc w:val="left"/>
      </w:pPr>
    </w:p>
    <w:p w14:paraId="5D401DB7" w14:textId="77777777" w:rsidR="00F91B4D" w:rsidRPr="00F16C3E" w:rsidRDefault="00F91B4D" w:rsidP="00F91B4D"/>
    <w:p w14:paraId="7FC0D622" w14:textId="77777777" w:rsidR="00F91B4D" w:rsidRDefault="00F91B4D" w:rsidP="00F91B4D">
      <w:pPr>
        <w:jc w:val="center"/>
        <w:rPr>
          <w:b/>
          <w:sz w:val="36"/>
        </w:rPr>
      </w:pPr>
      <w:r>
        <w:rPr>
          <w:b/>
          <w:sz w:val="36"/>
        </w:rPr>
        <w:t xml:space="preserve">TÀI LIỆU </w:t>
      </w:r>
      <w:r w:rsidRPr="00BF1611">
        <w:rPr>
          <w:b/>
          <w:sz w:val="36"/>
        </w:rPr>
        <w:t>ĐẶC TẢ KỸ THUẬT</w:t>
      </w:r>
    </w:p>
    <w:p w14:paraId="23E3E2B2" w14:textId="77777777" w:rsidR="00F91B4D" w:rsidRPr="008B5B8F" w:rsidRDefault="00F91B4D" w:rsidP="00F91B4D">
      <w:pPr>
        <w:rPr>
          <w:b/>
        </w:rPr>
      </w:pPr>
    </w:p>
    <w:p w14:paraId="787C8261" w14:textId="59E6FA6E" w:rsidR="00F91B4D" w:rsidRPr="0072605A" w:rsidRDefault="00F91B4D" w:rsidP="00F91B4D">
      <w:pPr>
        <w:jc w:val="center"/>
        <w:rPr>
          <w:b/>
          <w:lang w:val="vi-VN"/>
        </w:rPr>
      </w:pPr>
      <w:r w:rsidRPr="000E6942">
        <w:rPr>
          <w:b/>
        </w:rPr>
        <w:t>TÊN YÊU CẦU:</w:t>
      </w:r>
      <w:r w:rsidR="00B65691">
        <w:rPr>
          <w:b/>
        </w:rPr>
        <w:t xml:space="preserve"> </w:t>
      </w:r>
      <w:r w:rsidRPr="000E6942">
        <w:rPr>
          <w:b/>
        </w:rPr>
        <w:t xml:space="preserve"> </w:t>
      </w:r>
      <w:r w:rsidR="0072605A">
        <w:rPr>
          <w:b/>
          <w:color w:val="00B0F0"/>
          <w:sz w:val="22"/>
          <w:szCs w:val="18"/>
          <w:lang w:val="vi-VN"/>
        </w:rPr>
        <w:t>Đánh Giá Mức Độ Tin Cậy Của Trang Web</w:t>
      </w:r>
    </w:p>
    <w:p w14:paraId="5BA2BA86" w14:textId="77777777" w:rsidR="00F91B4D" w:rsidRPr="00DE3227" w:rsidRDefault="00F91B4D" w:rsidP="00F91B4D">
      <w:pPr>
        <w:jc w:val="center"/>
        <w:rPr>
          <w:b/>
          <w:color w:val="00B0F0"/>
        </w:rPr>
      </w:pPr>
      <w:r>
        <w:rPr>
          <w:b/>
        </w:rPr>
        <w:t>HỆ THỐNG\ VERSION TRIỂN KHAI</w:t>
      </w:r>
      <w:r w:rsidRPr="000E6942">
        <w:rPr>
          <w:b/>
        </w:rPr>
        <w:t xml:space="preserve">: </w:t>
      </w:r>
      <w:proofErr w:type="spellStart"/>
      <w:r>
        <w:rPr>
          <w:b/>
          <w:color w:val="00B0F0"/>
        </w:rPr>
        <w:t>xxxx</w:t>
      </w:r>
      <w:proofErr w:type="spellEnd"/>
      <w:r>
        <w:rPr>
          <w:b/>
          <w:color w:val="00B0F0"/>
        </w:rPr>
        <w:t>\</w:t>
      </w:r>
      <w:proofErr w:type="spellStart"/>
      <w:r>
        <w:rPr>
          <w:b/>
          <w:color w:val="00B0F0"/>
        </w:rPr>
        <w:t>x.xx.x</w:t>
      </w:r>
      <w:proofErr w:type="spellEnd"/>
    </w:p>
    <w:p w14:paraId="0CDA871E" w14:textId="77777777" w:rsidR="00F91B4D" w:rsidRPr="008B5B8F" w:rsidRDefault="00F91B4D" w:rsidP="00F91B4D">
      <w:pPr>
        <w:rPr>
          <w:b/>
        </w:rPr>
      </w:pPr>
    </w:p>
    <w:p w14:paraId="367E349C" w14:textId="77777777" w:rsidR="00F91B4D" w:rsidRPr="008B5B8F" w:rsidRDefault="00F91B4D" w:rsidP="00F91B4D">
      <w:pPr>
        <w:rPr>
          <w:b/>
        </w:rPr>
      </w:pPr>
    </w:p>
    <w:tbl>
      <w:tblPr>
        <w:tblW w:w="9810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520"/>
        <w:gridCol w:w="2610"/>
        <w:gridCol w:w="2430"/>
      </w:tblGrid>
      <w:tr w:rsidR="00F91B4D" w:rsidRPr="003119F6" w14:paraId="05D0B2D4" w14:textId="77777777" w:rsidTr="00080863">
        <w:tc>
          <w:tcPr>
            <w:tcW w:w="2250" w:type="dxa"/>
            <w:tcBorders>
              <w:bottom w:val="dotted" w:sz="4" w:space="0" w:color="auto"/>
            </w:tcBorders>
            <w:shd w:val="clear" w:color="auto" w:fill="C9C9C9"/>
          </w:tcPr>
          <w:p w14:paraId="22B50CAE" w14:textId="77777777" w:rsidR="00F91B4D" w:rsidRPr="00A41D9C" w:rsidRDefault="00F91B4D" w:rsidP="00080863">
            <w:pPr>
              <w:pStyle w:val="Table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Người thực hiện</w:t>
            </w:r>
          </w:p>
        </w:tc>
        <w:tc>
          <w:tcPr>
            <w:tcW w:w="2520" w:type="dxa"/>
            <w:tcBorders>
              <w:bottom w:val="dotted" w:sz="4" w:space="0" w:color="auto"/>
            </w:tcBorders>
            <w:shd w:val="clear" w:color="auto" w:fill="C9C9C9"/>
          </w:tcPr>
          <w:p w14:paraId="16B4380B" w14:textId="77777777" w:rsidR="00F91B4D" w:rsidRDefault="00F91B4D" w:rsidP="00080863">
            <w:pPr>
              <w:pStyle w:val="Tabletex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Cán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bộ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rà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soát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mã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2610" w:type="dxa"/>
            <w:tcBorders>
              <w:bottom w:val="dotted" w:sz="4" w:space="0" w:color="auto"/>
            </w:tcBorders>
            <w:shd w:val="clear" w:color="auto" w:fill="C9C9C9"/>
          </w:tcPr>
          <w:p w14:paraId="1AD6C6C1" w14:textId="77777777" w:rsidR="00F91B4D" w:rsidRPr="003119F6" w:rsidRDefault="00F91B4D" w:rsidP="00080863">
            <w:pPr>
              <w:pStyle w:val="Tabletex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Cán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bộ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chịu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trách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nhiệm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đóng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gói</w:t>
            </w:r>
            <w:proofErr w:type="spellEnd"/>
            <w:r>
              <w:rPr>
                <w:b/>
                <w:sz w:val="24"/>
                <w:szCs w:val="24"/>
              </w:rPr>
              <w:t xml:space="preserve"> source code</w:t>
            </w:r>
          </w:p>
        </w:tc>
        <w:tc>
          <w:tcPr>
            <w:tcW w:w="2430" w:type="dxa"/>
            <w:tcBorders>
              <w:bottom w:val="dotted" w:sz="4" w:space="0" w:color="auto"/>
            </w:tcBorders>
            <w:shd w:val="clear" w:color="auto" w:fill="C9C9C9"/>
          </w:tcPr>
          <w:p w14:paraId="3C939BE7" w14:textId="77777777" w:rsidR="00F91B4D" w:rsidRPr="003119F6" w:rsidRDefault="00F91B4D" w:rsidP="00080863">
            <w:pPr>
              <w:pStyle w:val="Tabletex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Giám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đốc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phòng</w:t>
            </w:r>
            <w:proofErr w:type="spellEnd"/>
          </w:p>
        </w:tc>
      </w:tr>
      <w:tr w:rsidR="00F91B4D" w:rsidRPr="008B5B8F" w14:paraId="61C47AC5" w14:textId="77777777" w:rsidTr="00080863">
        <w:trPr>
          <w:trHeight w:val="2303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3269348D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</w:tcPr>
          <w:p w14:paraId="0911CE48" w14:textId="77777777" w:rsidR="00F91B4D" w:rsidRPr="00FA51E7" w:rsidRDefault="00F91B4D" w:rsidP="00080863">
            <w:pPr>
              <w:pStyle w:val="StyleJustified"/>
              <w:spacing w:before="40" w:after="0" w:line="276" w:lineRule="auto"/>
              <w:jc w:val="left"/>
              <w:rPr>
                <w:szCs w:val="24"/>
                <w:lang w:val="nl-NL"/>
              </w:rPr>
            </w:pPr>
            <w:r w:rsidRPr="00FA51E7">
              <w:rPr>
                <w:szCs w:val="24"/>
                <w:lang w:val="nl-N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51E7">
              <w:rPr>
                <w:szCs w:val="24"/>
                <w:lang w:val="nl-NL"/>
              </w:rPr>
              <w:instrText xml:space="preserve"> FORMCHECKBOX </w:instrText>
            </w:r>
            <w:r w:rsidR="00BD0CAC">
              <w:rPr>
                <w:szCs w:val="24"/>
                <w:lang w:val="nl-NL"/>
              </w:rPr>
            </w:r>
            <w:r w:rsidR="00BD0CAC">
              <w:rPr>
                <w:szCs w:val="24"/>
                <w:lang w:val="nl-NL"/>
              </w:rPr>
              <w:fldChar w:fldCharType="separate"/>
            </w:r>
            <w:r w:rsidRPr="00FA51E7">
              <w:rPr>
                <w:szCs w:val="24"/>
                <w:lang w:val="nl-NL"/>
              </w:rPr>
              <w:fldChar w:fldCharType="end"/>
            </w:r>
            <w:r w:rsidRPr="00FA51E7">
              <w:rPr>
                <w:szCs w:val="24"/>
                <w:lang w:val="nl-NL"/>
              </w:rPr>
              <w:t>Coding convention</w:t>
            </w:r>
          </w:p>
          <w:p w14:paraId="0B235775" w14:textId="77777777" w:rsidR="00F91B4D" w:rsidRDefault="00F91B4D" w:rsidP="00080863">
            <w:pPr>
              <w:pStyle w:val="StyleJustified"/>
              <w:spacing w:before="20" w:after="0" w:line="276" w:lineRule="auto"/>
              <w:jc w:val="left"/>
              <w:rPr>
                <w:szCs w:val="24"/>
                <w:lang w:val="nl-NL"/>
              </w:rPr>
            </w:pPr>
            <w:r w:rsidRPr="00FA51E7">
              <w:rPr>
                <w:szCs w:val="24"/>
                <w:lang w:val="nl-N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51E7">
              <w:rPr>
                <w:szCs w:val="24"/>
                <w:lang w:val="nl-NL"/>
              </w:rPr>
              <w:instrText xml:space="preserve"> FORMCHECKBOX </w:instrText>
            </w:r>
            <w:r w:rsidR="00BD0CAC">
              <w:rPr>
                <w:szCs w:val="24"/>
                <w:lang w:val="nl-NL"/>
              </w:rPr>
            </w:r>
            <w:r w:rsidR="00BD0CAC">
              <w:rPr>
                <w:szCs w:val="24"/>
                <w:lang w:val="nl-NL"/>
              </w:rPr>
              <w:fldChar w:fldCharType="separate"/>
            </w:r>
            <w:r w:rsidRPr="00FA51E7">
              <w:rPr>
                <w:szCs w:val="24"/>
                <w:lang w:val="nl-NL"/>
              </w:rPr>
              <w:fldChar w:fldCharType="end"/>
            </w:r>
            <w:r w:rsidRPr="00FA51E7">
              <w:rPr>
                <w:szCs w:val="24"/>
                <w:lang w:val="nl-NL"/>
              </w:rPr>
              <w:t xml:space="preserve">Logic     </w:t>
            </w:r>
            <w:r>
              <w:rPr>
                <w:szCs w:val="24"/>
                <w:lang w:val="nl-NL"/>
              </w:rPr>
              <w:t xml:space="preserve"> </w:t>
            </w:r>
          </w:p>
          <w:p w14:paraId="65DED8ED" w14:textId="77777777" w:rsidR="00F91B4D" w:rsidRPr="00FA51E7" w:rsidRDefault="00F91B4D" w:rsidP="00080863">
            <w:pPr>
              <w:pStyle w:val="StyleJustified"/>
              <w:spacing w:before="20" w:after="0" w:line="276" w:lineRule="auto"/>
              <w:jc w:val="left"/>
              <w:rPr>
                <w:szCs w:val="24"/>
                <w:lang w:val="nl-NL"/>
              </w:rPr>
            </w:pPr>
            <w:r w:rsidRPr="00FA51E7">
              <w:rPr>
                <w:szCs w:val="24"/>
                <w:lang w:val="nl-N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51E7">
              <w:rPr>
                <w:szCs w:val="24"/>
                <w:lang w:val="nl-NL"/>
              </w:rPr>
              <w:instrText xml:space="preserve"> FORMCHECKBOX </w:instrText>
            </w:r>
            <w:r w:rsidR="00BD0CAC">
              <w:rPr>
                <w:szCs w:val="24"/>
                <w:lang w:val="nl-NL"/>
              </w:rPr>
            </w:r>
            <w:r w:rsidR="00BD0CAC">
              <w:rPr>
                <w:szCs w:val="24"/>
                <w:lang w:val="nl-NL"/>
              </w:rPr>
              <w:fldChar w:fldCharType="separate"/>
            </w:r>
            <w:r w:rsidRPr="00FA51E7">
              <w:rPr>
                <w:szCs w:val="24"/>
                <w:lang w:val="nl-NL"/>
              </w:rPr>
              <w:fldChar w:fldCharType="end"/>
            </w:r>
            <w:r w:rsidRPr="00FA51E7">
              <w:rPr>
                <w:szCs w:val="24"/>
                <w:lang w:val="nl-NL"/>
              </w:rPr>
              <w:t xml:space="preserve">Performance </w:t>
            </w:r>
          </w:p>
          <w:p w14:paraId="3134E97F" w14:textId="77777777" w:rsidR="00F91B4D" w:rsidRDefault="00F91B4D" w:rsidP="00080863">
            <w:pPr>
              <w:pStyle w:val="StyleJustified"/>
              <w:tabs>
                <w:tab w:val="left" w:pos="1152"/>
              </w:tabs>
              <w:spacing w:before="20" w:after="0" w:line="276" w:lineRule="auto"/>
              <w:jc w:val="left"/>
              <w:rPr>
                <w:szCs w:val="24"/>
                <w:lang w:val="nl-NL"/>
              </w:rPr>
            </w:pPr>
            <w:r w:rsidRPr="00FA51E7">
              <w:rPr>
                <w:szCs w:val="24"/>
                <w:lang w:val="nl-N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51E7">
              <w:rPr>
                <w:szCs w:val="24"/>
                <w:lang w:val="nl-NL"/>
              </w:rPr>
              <w:instrText xml:space="preserve"> FORMCHECKBOX </w:instrText>
            </w:r>
            <w:r w:rsidR="00BD0CAC">
              <w:rPr>
                <w:szCs w:val="24"/>
                <w:lang w:val="nl-NL"/>
              </w:rPr>
            </w:r>
            <w:r w:rsidR="00BD0CAC">
              <w:rPr>
                <w:szCs w:val="24"/>
                <w:lang w:val="nl-NL"/>
              </w:rPr>
              <w:fldChar w:fldCharType="separate"/>
            </w:r>
            <w:r w:rsidRPr="00FA51E7">
              <w:rPr>
                <w:szCs w:val="24"/>
                <w:lang w:val="nl-NL"/>
              </w:rPr>
              <w:fldChar w:fldCharType="end"/>
            </w:r>
            <w:r w:rsidRPr="00FA51E7">
              <w:rPr>
                <w:szCs w:val="24"/>
                <w:lang w:val="nl-NL"/>
              </w:rPr>
              <w:t xml:space="preserve">Security </w:t>
            </w:r>
          </w:p>
          <w:p w14:paraId="55EE681B" w14:textId="77777777" w:rsidR="00F91B4D" w:rsidRPr="00FD2E9D" w:rsidRDefault="00F91B4D" w:rsidP="00080863">
            <w:pPr>
              <w:pStyle w:val="StyleJustified"/>
              <w:tabs>
                <w:tab w:val="left" w:pos="1152"/>
              </w:tabs>
              <w:spacing w:before="20" w:after="0" w:line="276" w:lineRule="auto"/>
              <w:jc w:val="left"/>
              <w:rPr>
                <w:szCs w:val="24"/>
                <w:lang w:val="nl-NL"/>
              </w:rPr>
            </w:pPr>
            <w:r w:rsidRPr="00FA51E7">
              <w:rPr>
                <w:szCs w:val="24"/>
                <w:lang w:val="nl-N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51E7">
              <w:rPr>
                <w:szCs w:val="24"/>
                <w:lang w:val="nl-NL"/>
              </w:rPr>
              <w:instrText xml:space="preserve"> FORMCHECKBOX </w:instrText>
            </w:r>
            <w:r w:rsidR="00BD0CAC">
              <w:rPr>
                <w:szCs w:val="24"/>
                <w:lang w:val="nl-NL"/>
              </w:rPr>
            </w:r>
            <w:r w:rsidR="00BD0CAC">
              <w:rPr>
                <w:szCs w:val="24"/>
                <w:lang w:val="nl-NL"/>
              </w:rPr>
              <w:fldChar w:fldCharType="separate"/>
            </w:r>
            <w:r w:rsidRPr="00FA51E7">
              <w:rPr>
                <w:szCs w:val="24"/>
                <w:lang w:val="nl-NL"/>
              </w:rPr>
              <w:fldChar w:fldCharType="end"/>
            </w:r>
            <w:r w:rsidRPr="00FA51E7">
              <w:rPr>
                <w:szCs w:val="24"/>
                <w:lang w:val="nl-NL"/>
              </w:rPr>
              <w:t>Maintenance</w:t>
            </w:r>
          </w:p>
          <w:p w14:paraId="361CABC6" w14:textId="77777777" w:rsidR="00F91B4D" w:rsidRPr="00FA51E7" w:rsidRDefault="00F91B4D" w:rsidP="00080863">
            <w:pPr>
              <w:pStyle w:val="StyleJustified"/>
              <w:spacing w:before="40" w:after="0" w:line="276" w:lineRule="auto"/>
              <w:jc w:val="left"/>
              <w:rPr>
                <w:szCs w:val="24"/>
                <w:lang w:val="nl-NL"/>
              </w:rPr>
            </w:pPr>
          </w:p>
        </w:tc>
        <w:tc>
          <w:tcPr>
            <w:tcW w:w="2610" w:type="dxa"/>
            <w:tcBorders>
              <w:top w:val="dotted" w:sz="4" w:space="0" w:color="auto"/>
              <w:bottom w:val="dotted" w:sz="4" w:space="0" w:color="auto"/>
            </w:tcBorders>
          </w:tcPr>
          <w:p w14:paraId="04F6AE37" w14:textId="77777777" w:rsidR="00F91B4D" w:rsidRPr="00FA4C4D" w:rsidRDefault="00F91B4D" w:rsidP="00080863">
            <w:pPr>
              <w:pStyle w:val="StyleJustified"/>
              <w:tabs>
                <w:tab w:val="left" w:pos="1152"/>
              </w:tabs>
              <w:spacing w:before="20" w:after="0" w:line="276" w:lineRule="auto"/>
              <w:jc w:val="left"/>
              <w:rPr>
                <w:sz w:val="20"/>
                <w:lang w:val="nl-NL"/>
              </w:rPr>
            </w:pPr>
          </w:p>
        </w:tc>
        <w:tc>
          <w:tcPr>
            <w:tcW w:w="2430" w:type="dxa"/>
            <w:tcBorders>
              <w:top w:val="dotted" w:sz="4" w:space="0" w:color="auto"/>
              <w:bottom w:val="dotted" w:sz="4" w:space="0" w:color="auto"/>
            </w:tcBorders>
          </w:tcPr>
          <w:p w14:paraId="06861AF2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</w:tr>
      <w:tr w:rsidR="008D23F4" w:rsidRPr="002116C7" w14:paraId="32135116" w14:textId="77777777" w:rsidTr="00080863">
        <w:tc>
          <w:tcPr>
            <w:tcW w:w="2250" w:type="dxa"/>
            <w:tcBorders>
              <w:top w:val="dotted" w:sz="4" w:space="0" w:color="auto"/>
            </w:tcBorders>
          </w:tcPr>
          <w:p w14:paraId="49A6D4FF" w14:textId="0944ADA1" w:rsidR="008D23F4" w:rsidRPr="007208C4" w:rsidRDefault="007208C4" w:rsidP="008D23F4">
            <w:pPr>
              <w:pStyle w:val="Tabletext"/>
              <w:rPr>
                <w:b/>
                <w:sz w:val="24"/>
                <w:szCs w:val="24"/>
                <w:lang w:val="vi-VN"/>
              </w:rPr>
            </w:pPr>
            <w:proofErr w:type="spellStart"/>
            <w:r>
              <w:rPr>
                <w:b/>
                <w:sz w:val="24"/>
                <w:szCs w:val="24"/>
              </w:rPr>
              <w:t>Nguyễn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vi-VN"/>
              </w:rPr>
              <w:t>Văn Bằng Nam</w:t>
            </w:r>
          </w:p>
          <w:p w14:paraId="20461707" w14:textId="77777777" w:rsidR="008D23F4" w:rsidRPr="00074209" w:rsidRDefault="008D23F4" w:rsidP="008D23F4">
            <w:pPr>
              <w:pStyle w:val="Tabletext"/>
              <w:rPr>
                <w:i/>
                <w:sz w:val="24"/>
                <w:szCs w:val="24"/>
              </w:rPr>
            </w:pPr>
            <w:proofErr w:type="spellStart"/>
            <w:r w:rsidRPr="00074209">
              <w:rPr>
                <w:i/>
                <w:sz w:val="24"/>
                <w:szCs w:val="24"/>
              </w:rPr>
              <w:t>Kí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và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ghi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rõ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họ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tên</w:t>
            </w:r>
          </w:p>
        </w:tc>
        <w:tc>
          <w:tcPr>
            <w:tcW w:w="2520" w:type="dxa"/>
            <w:tcBorders>
              <w:top w:val="dotted" w:sz="4" w:space="0" w:color="auto"/>
            </w:tcBorders>
          </w:tcPr>
          <w:p w14:paraId="3BEE1998" w14:textId="77777777" w:rsidR="008D23F4" w:rsidRDefault="008D23F4" w:rsidP="008D23F4">
            <w:pPr>
              <w:pStyle w:val="Table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Nguyễn Xuân Bằng</w:t>
            </w:r>
          </w:p>
          <w:p w14:paraId="3858C2F2" w14:textId="77777777" w:rsidR="008D23F4" w:rsidRDefault="008D23F4" w:rsidP="008D23F4">
            <w:pPr>
              <w:pStyle w:val="Tabletext"/>
              <w:rPr>
                <w:b/>
                <w:sz w:val="24"/>
                <w:szCs w:val="24"/>
              </w:rPr>
            </w:pPr>
            <w:proofErr w:type="spellStart"/>
            <w:r w:rsidRPr="00074209">
              <w:rPr>
                <w:i/>
                <w:sz w:val="24"/>
                <w:szCs w:val="24"/>
              </w:rPr>
              <w:t>Kí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và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ghi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rõ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họ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tên</w:t>
            </w:r>
          </w:p>
        </w:tc>
        <w:tc>
          <w:tcPr>
            <w:tcW w:w="2610" w:type="dxa"/>
            <w:tcBorders>
              <w:top w:val="dotted" w:sz="4" w:space="0" w:color="auto"/>
            </w:tcBorders>
          </w:tcPr>
          <w:p w14:paraId="71EC1D62" w14:textId="77777777" w:rsidR="007208C4" w:rsidRPr="007208C4" w:rsidRDefault="007208C4" w:rsidP="007208C4">
            <w:pPr>
              <w:pStyle w:val="Tabletext"/>
              <w:rPr>
                <w:b/>
                <w:sz w:val="24"/>
                <w:szCs w:val="24"/>
                <w:lang w:val="vi-VN"/>
              </w:rPr>
            </w:pPr>
            <w:proofErr w:type="spellStart"/>
            <w:r>
              <w:rPr>
                <w:b/>
                <w:sz w:val="24"/>
                <w:szCs w:val="24"/>
              </w:rPr>
              <w:t>Nguyễn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vi-VN"/>
              </w:rPr>
              <w:t>Văn Bằng Nam</w:t>
            </w:r>
          </w:p>
          <w:p w14:paraId="4964B6D8" w14:textId="77777777" w:rsidR="008D23F4" w:rsidRDefault="008D23F4" w:rsidP="008D23F4">
            <w:pPr>
              <w:pStyle w:val="Tabletext"/>
              <w:rPr>
                <w:i/>
                <w:sz w:val="24"/>
                <w:szCs w:val="24"/>
              </w:rPr>
            </w:pPr>
            <w:proofErr w:type="spellStart"/>
            <w:r w:rsidRPr="00074209">
              <w:rPr>
                <w:i/>
                <w:sz w:val="24"/>
                <w:szCs w:val="24"/>
              </w:rPr>
              <w:t>Kí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và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ghi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rõ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họ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tên</w:t>
            </w:r>
          </w:p>
          <w:p w14:paraId="37C764C5" w14:textId="77777777" w:rsidR="008D23F4" w:rsidRDefault="008D23F4" w:rsidP="008D23F4">
            <w:pPr>
              <w:pStyle w:val="Tabletext"/>
              <w:rPr>
                <w:i/>
                <w:sz w:val="24"/>
                <w:szCs w:val="24"/>
              </w:rPr>
            </w:pPr>
          </w:p>
          <w:p w14:paraId="7771AD68" w14:textId="77777777" w:rsidR="008D23F4" w:rsidRDefault="008D23F4" w:rsidP="008D23F4">
            <w:pPr>
              <w:pStyle w:val="Tabletext"/>
              <w:rPr>
                <w:i/>
                <w:sz w:val="24"/>
                <w:szCs w:val="24"/>
              </w:rPr>
            </w:pPr>
          </w:p>
          <w:p w14:paraId="5F1678CC" w14:textId="77777777" w:rsidR="008D23F4" w:rsidRPr="00074209" w:rsidRDefault="008D23F4" w:rsidP="008D23F4">
            <w:pPr>
              <w:pStyle w:val="Tabletext"/>
              <w:rPr>
                <w:i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dotted" w:sz="4" w:space="0" w:color="auto"/>
            </w:tcBorders>
          </w:tcPr>
          <w:p w14:paraId="7C251A46" w14:textId="77777777" w:rsidR="008D23F4" w:rsidRDefault="008D23F4" w:rsidP="008D23F4">
            <w:pPr>
              <w:pStyle w:val="Table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Nguyễn Xuân Bằng</w:t>
            </w:r>
          </w:p>
          <w:p w14:paraId="366DEC69" w14:textId="77777777" w:rsidR="008D23F4" w:rsidRDefault="008D23F4" w:rsidP="008D23F4">
            <w:pPr>
              <w:pStyle w:val="Tabletext"/>
              <w:rPr>
                <w:b/>
                <w:sz w:val="24"/>
                <w:szCs w:val="24"/>
              </w:rPr>
            </w:pPr>
            <w:proofErr w:type="spellStart"/>
            <w:r w:rsidRPr="00074209">
              <w:rPr>
                <w:i/>
                <w:sz w:val="24"/>
                <w:szCs w:val="24"/>
              </w:rPr>
              <w:t>Kí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và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ghi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rõ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074209">
              <w:rPr>
                <w:i/>
                <w:sz w:val="24"/>
                <w:szCs w:val="24"/>
              </w:rPr>
              <w:t>họ</w:t>
            </w:r>
            <w:proofErr w:type="spellEnd"/>
            <w:r w:rsidRPr="00074209">
              <w:rPr>
                <w:i/>
                <w:sz w:val="24"/>
                <w:szCs w:val="24"/>
              </w:rPr>
              <w:t xml:space="preserve"> tên</w:t>
            </w:r>
          </w:p>
        </w:tc>
      </w:tr>
    </w:tbl>
    <w:p w14:paraId="2A1A83C6" w14:textId="77777777" w:rsidR="00F91B4D" w:rsidRPr="008B5B8F" w:rsidRDefault="00F91B4D" w:rsidP="00F91B4D">
      <w:pPr>
        <w:spacing w:after="120"/>
      </w:pPr>
      <w:r w:rsidRPr="008B5B8F">
        <w:rPr>
          <w:b/>
        </w:rPr>
        <w:br w:type="page"/>
      </w:r>
      <w:proofErr w:type="spellStart"/>
      <w:r w:rsidRPr="008B5B8F">
        <w:lastRenderedPageBreak/>
        <w:t>Bảng</w:t>
      </w:r>
      <w:proofErr w:type="spellEnd"/>
      <w:r w:rsidRPr="008B5B8F">
        <w:t xml:space="preserve"> </w:t>
      </w:r>
      <w:proofErr w:type="spellStart"/>
      <w:r>
        <w:t>t</w:t>
      </w:r>
      <w:r w:rsidRPr="008B5B8F">
        <w:t>heo</w:t>
      </w:r>
      <w:proofErr w:type="spellEnd"/>
      <w:r w:rsidRPr="008B5B8F">
        <w:t xml:space="preserve"> </w:t>
      </w:r>
      <w:proofErr w:type="spellStart"/>
      <w:r w:rsidRPr="008B5B8F">
        <w:t>dõi</w:t>
      </w:r>
      <w:proofErr w:type="spellEnd"/>
      <w:r w:rsidRPr="008B5B8F">
        <w:t xml:space="preserve"> </w:t>
      </w:r>
      <w:proofErr w:type="spellStart"/>
      <w:r w:rsidRPr="008B5B8F">
        <w:t>quá</w:t>
      </w:r>
      <w:proofErr w:type="spellEnd"/>
      <w:r w:rsidRPr="008B5B8F">
        <w:t xml:space="preserve"> </w:t>
      </w:r>
      <w:proofErr w:type="spellStart"/>
      <w:r w:rsidRPr="008B5B8F">
        <w:t>trình</w:t>
      </w:r>
      <w:proofErr w:type="spellEnd"/>
      <w:r w:rsidRPr="008B5B8F">
        <w:t xml:space="preserve"> </w:t>
      </w:r>
      <w:proofErr w:type="spellStart"/>
      <w:r w:rsidRPr="008B5B8F">
        <w:t>soạn</w:t>
      </w:r>
      <w:proofErr w:type="spellEnd"/>
      <w:r w:rsidRPr="008B5B8F">
        <w:t xml:space="preserve"> </w:t>
      </w:r>
      <w:proofErr w:type="spellStart"/>
      <w:r w:rsidRPr="008B5B8F">
        <w:t>thảo</w:t>
      </w:r>
      <w:proofErr w:type="spellEnd"/>
      <w:r w:rsidRPr="008B5B8F">
        <w:t xml:space="preserve"> </w:t>
      </w:r>
      <w:proofErr w:type="spellStart"/>
      <w:r w:rsidRPr="008B5B8F">
        <w:t>tài</w:t>
      </w:r>
      <w:proofErr w:type="spellEnd"/>
      <w:r w:rsidRPr="008B5B8F">
        <w:t xml:space="preserve"> </w:t>
      </w:r>
      <w:proofErr w:type="spellStart"/>
      <w:r w:rsidRPr="008B5B8F">
        <w:t>liệu</w:t>
      </w:r>
      <w:proofErr w:type="spellEnd"/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620"/>
        <w:gridCol w:w="2520"/>
        <w:gridCol w:w="3690"/>
      </w:tblGrid>
      <w:tr w:rsidR="00F91B4D" w:rsidRPr="008B5B8F" w14:paraId="6545C800" w14:textId="77777777" w:rsidTr="00080863">
        <w:tc>
          <w:tcPr>
            <w:tcW w:w="1530" w:type="dxa"/>
            <w:shd w:val="clear" w:color="auto" w:fill="F3F3F3"/>
          </w:tcPr>
          <w:p w14:paraId="563E010B" w14:textId="77777777" w:rsidR="00F91B4D" w:rsidRPr="008B5B8F" w:rsidRDefault="00F91B4D" w:rsidP="00080863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8B5B8F">
              <w:rPr>
                <w:b/>
                <w:sz w:val="24"/>
                <w:szCs w:val="24"/>
              </w:rPr>
              <w:t>Ngày</w:t>
            </w:r>
          </w:p>
        </w:tc>
        <w:tc>
          <w:tcPr>
            <w:tcW w:w="1620" w:type="dxa"/>
            <w:shd w:val="clear" w:color="auto" w:fill="F3F3F3"/>
          </w:tcPr>
          <w:p w14:paraId="23BAF317" w14:textId="77777777" w:rsidR="00F91B4D" w:rsidRPr="008B5B8F" w:rsidRDefault="00F91B4D" w:rsidP="00080863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proofErr w:type="spellStart"/>
            <w:r w:rsidRPr="008B5B8F">
              <w:rPr>
                <w:b/>
                <w:sz w:val="24"/>
                <w:szCs w:val="24"/>
              </w:rPr>
              <w:t>Phiên</w:t>
            </w:r>
            <w:proofErr w:type="spellEnd"/>
            <w:r w:rsidRPr="008B5B8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B5B8F">
              <w:rPr>
                <w:b/>
                <w:sz w:val="24"/>
                <w:szCs w:val="24"/>
              </w:rPr>
              <w:t>bản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520" w:type="dxa"/>
            <w:shd w:val="clear" w:color="auto" w:fill="F3F3F3"/>
          </w:tcPr>
          <w:p w14:paraId="560C8901" w14:textId="77777777" w:rsidR="00F91B4D" w:rsidRPr="008B5B8F" w:rsidRDefault="00F91B4D" w:rsidP="00080863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proofErr w:type="spellStart"/>
            <w:r w:rsidRPr="008B5B8F">
              <w:rPr>
                <w:b/>
                <w:sz w:val="24"/>
                <w:szCs w:val="24"/>
              </w:rPr>
              <w:t>Ghi</w:t>
            </w:r>
            <w:proofErr w:type="spellEnd"/>
            <w:r w:rsidRPr="008B5B8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B5B8F">
              <w:rPr>
                <w:b/>
                <w:sz w:val="24"/>
                <w:szCs w:val="24"/>
              </w:rPr>
              <w:t>chú</w:t>
            </w:r>
            <w:proofErr w:type="spellEnd"/>
            <w:r w:rsidRPr="008B5B8F">
              <w:rPr>
                <w:b/>
                <w:sz w:val="24"/>
                <w:szCs w:val="24"/>
              </w:rPr>
              <w:t>/</w:t>
            </w:r>
            <w:proofErr w:type="spellStart"/>
            <w:r w:rsidRPr="008B5B8F">
              <w:rPr>
                <w:b/>
                <w:sz w:val="24"/>
                <w:szCs w:val="24"/>
              </w:rPr>
              <w:t>Thay</w:t>
            </w:r>
            <w:proofErr w:type="spellEnd"/>
            <w:r w:rsidRPr="008B5B8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B5B8F">
              <w:rPr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690" w:type="dxa"/>
            <w:shd w:val="clear" w:color="auto" w:fill="F3F3F3"/>
          </w:tcPr>
          <w:p w14:paraId="39F0C86D" w14:textId="77777777" w:rsidR="00F91B4D" w:rsidRPr="008B5B8F" w:rsidRDefault="00F91B4D" w:rsidP="00080863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8B5B8F">
              <w:rPr>
                <w:b/>
                <w:sz w:val="24"/>
                <w:szCs w:val="24"/>
              </w:rPr>
              <w:t>Người lập</w:t>
            </w:r>
          </w:p>
        </w:tc>
      </w:tr>
      <w:tr w:rsidR="00F91B4D" w:rsidRPr="008B5B8F" w14:paraId="0510D0F8" w14:textId="77777777" w:rsidTr="00080863">
        <w:tc>
          <w:tcPr>
            <w:tcW w:w="1530" w:type="dxa"/>
          </w:tcPr>
          <w:p w14:paraId="41169000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99F2E56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0AC16705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3690" w:type="dxa"/>
          </w:tcPr>
          <w:p w14:paraId="3899F31F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</w:tr>
      <w:tr w:rsidR="00F91B4D" w:rsidRPr="008B5B8F" w14:paraId="20F93862" w14:textId="77777777" w:rsidTr="00080863">
        <w:tc>
          <w:tcPr>
            <w:tcW w:w="1530" w:type="dxa"/>
          </w:tcPr>
          <w:p w14:paraId="712D725D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789436E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67ECD782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3690" w:type="dxa"/>
          </w:tcPr>
          <w:p w14:paraId="04147C82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</w:tr>
      <w:tr w:rsidR="00F91B4D" w:rsidRPr="008B5B8F" w14:paraId="4129638C" w14:textId="77777777" w:rsidTr="00080863">
        <w:tc>
          <w:tcPr>
            <w:tcW w:w="1530" w:type="dxa"/>
          </w:tcPr>
          <w:p w14:paraId="13F4C113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2F9FB598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D064AD5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3690" w:type="dxa"/>
          </w:tcPr>
          <w:p w14:paraId="15719337" w14:textId="77777777" w:rsidR="00F91B4D" w:rsidRPr="008B5B8F" w:rsidRDefault="00F91B4D" w:rsidP="00080863">
            <w:pPr>
              <w:pStyle w:val="Tabletext"/>
              <w:rPr>
                <w:sz w:val="24"/>
                <w:szCs w:val="24"/>
              </w:rPr>
            </w:pPr>
          </w:p>
        </w:tc>
      </w:tr>
    </w:tbl>
    <w:p w14:paraId="6BDCBF08" w14:textId="77777777" w:rsidR="00DE6564" w:rsidRDefault="00DE6564" w:rsidP="00F91B4D">
      <w:pPr>
        <w:rPr>
          <w:b/>
          <w:sz w:val="32"/>
          <w:szCs w:val="32"/>
        </w:rPr>
      </w:pPr>
      <w:bookmarkStart w:id="0" w:name="_Toc262571303"/>
      <w:bookmarkStart w:id="1" w:name="_Toc262572653"/>
    </w:p>
    <w:p w14:paraId="0E99998F" w14:textId="77777777" w:rsidR="00DE6564" w:rsidRDefault="00DE6564" w:rsidP="00F91B4D">
      <w:proofErr w:type="spellStart"/>
      <w:r>
        <w:t>Bảng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p w14:paraId="35A4BBF8" w14:textId="77777777" w:rsidR="00DE6564" w:rsidRDefault="00DE6564" w:rsidP="00F91B4D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200"/>
      </w:tblGrid>
      <w:tr w:rsidR="00DE6564" w:rsidRPr="008B5B8F" w14:paraId="7CD022BB" w14:textId="77777777" w:rsidTr="00DE6564">
        <w:tc>
          <w:tcPr>
            <w:tcW w:w="2160" w:type="dxa"/>
            <w:shd w:val="clear" w:color="auto" w:fill="F3F3F3"/>
          </w:tcPr>
          <w:p w14:paraId="0BCBFBB4" w14:textId="77777777" w:rsidR="00DE6564" w:rsidRPr="008B5B8F" w:rsidRDefault="00DE6564" w:rsidP="009C1A7B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Viết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7200" w:type="dxa"/>
            <w:shd w:val="clear" w:color="auto" w:fill="F3F3F3"/>
          </w:tcPr>
          <w:p w14:paraId="2B83DD5E" w14:textId="77777777" w:rsidR="00DE6564" w:rsidRPr="008B5B8F" w:rsidRDefault="00DE6564" w:rsidP="009C1A7B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Giải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thích</w:t>
            </w:r>
            <w:proofErr w:type="spellEnd"/>
          </w:p>
        </w:tc>
      </w:tr>
      <w:tr w:rsidR="00DE6564" w:rsidRPr="008B5B8F" w14:paraId="73C4D430" w14:textId="77777777" w:rsidTr="00DE6564">
        <w:tc>
          <w:tcPr>
            <w:tcW w:w="2160" w:type="dxa"/>
          </w:tcPr>
          <w:p w14:paraId="57D159FE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15763B12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</w:tr>
      <w:tr w:rsidR="00DE6564" w:rsidRPr="008B5B8F" w14:paraId="7D77F251" w14:textId="77777777" w:rsidTr="00DE6564">
        <w:tc>
          <w:tcPr>
            <w:tcW w:w="2160" w:type="dxa"/>
          </w:tcPr>
          <w:p w14:paraId="610D2D8C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5199344B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</w:tr>
      <w:tr w:rsidR="00DE6564" w:rsidRPr="008B5B8F" w14:paraId="7EF28B40" w14:textId="77777777" w:rsidTr="00DE6564">
        <w:tc>
          <w:tcPr>
            <w:tcW w:w="2160" w:type="dxa"/>
          </w:tcPr>
          <w:p w14:paraId="7D97FBCB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4AA38A04" w14:textId="77777777" w:rsidR="00DE6564" w:rsidRPr="008B5B8F" w:rsidRDefault="00DE6564" w:rsidP="009C1A7B">
            <w:pPr>
              <w:pStyle w:val="Tabletext"/>
              <w:rPr>
                <w:sz w:val="24"/>
                <w:szCs w:val="24"/>
              </w:rPr>
            </w:pPr>
          </w:p>
        </w:tc>
      </w:tr>
    </w:tbl>
    <w:p w14:paraId="39D50140" w14:textId="77777777" w:rsidR="00DE6564" w:rsidRDefault="00DE6564" w:rsidP="00F91B4D"/>
    <w:p w14:paraId="3B9DB66A" w14:textId="77777777" w:rsidR="00F91B4D" w:rsidRPr="006325AA" w:rsidRDefault="00F91B4D" w:rsidP="00080863">
      <w:pPr>
        <w:pStyle w:val="Heading1"/>
        <w:keepNext w:val="0"/>
        <w:numPr>
          <w:ilvl w:val="0"/>
          <w:numId w:val="4"/>
        </w:numPr>
        <w:tabs>
          <w:tab w:val="left" w:pos="360"/>
          <w:tab w:val="left" w:pos="720"/>
        </w:tabs>
        <w:spacing w:line="360" w:lineRule="auto"/>
        <w:contextualSpacing/>
        <w:jc w:val="both"/>
      </w:pPr>
      <w:r>
        <w:rPr>
          <w:b w:val="0"/>
          <w:sz w:val="32"/>
          <w:szCs w:val="32"/>
        </w:rPr>
        <w:br w:type="page"/>
      </w:r>
      <w:bookmarkStart w:id="2" w:name="_Toc130310665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2"/>
      <w:proofErr w:type="spellEnd"/>
    </w:p>
    <w:p w14:paraId="2C6BC2E5" w14:textId="77777777" w:rsidR="00F91B4D" w:rsidRPr="00F91B4D" w:rsidRDefault="00DE6564" w:rsidP="00080863">
      <w:pPr>
        <w:pStyle w:val="Heading2"/>
        <w:keepLines/>
        <w:numPr>
          <w:ilvl w:val="1"/>
          <w:numId w:val="4"/>
        </w:numPr>
        <w:tabs>
          <w:tab w:val="clear" w:pos="504"/>
          <w:tab w:val="clear" w:pos="8640"/>
          <w:tab w:val="left" w:pos="180"/>
          <w:tab w:val="left" w:pos="720"/>
        </w:tabs>
        <w:spacing w:before="0"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Hiện trạng</w:t>
      </w:r>
    </w:p>
    <w:p w14:paraId="008D4034" w14:textId="7CEFFF4D" w:rsidR="00BB1629" w:rsidRPr="00695160" w:rsidRDefault="001C65E9" w:rsidP="00BB1629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lang w:val="vi-VN"/>
        </w:rPr>
        <w:t>Nghiệp vụ cấn có công cụ để đánh giá độ tin cậy của trang web.</w:t>
      </w:r>
    </w:p>
    <w:p w14:paraId="79B4CA6A" w14:textId="5F423B30" w:rsidR="00A25E23" w:rsidRPr="00BB1629" w:rsidRDefault="001C65E9" w:rsidP="00A25E2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lang w:val="vi-VN"/>
        </w:rPr>
        <w:t>Chưa có công cụ nào thực hiên việc này.</w:t>
      </w:r>
    </w:p>
    <w:p w14:paraId="11EAF7E0" w14:textId="27C63F2B" w:rsidR="00F45586" w:rsidRPr="001C65E9" w:rsidRDefault="00F45586" w:rsidP="00A25E23">
      <w:pPr>
        <w:pStyle w:val="NormalWeb"/>
        <w:spacing w:before="0" w:beforeAutospacing="0" w:after="0" w:afterAutospacing="0"/>
        <w:ind w:left="720"/>
        <w:rPr>
          <w:lang w:val="vi-VN"/>
        </w:rPr>
      </w:pPr>
    </w:p>
    <w:p w14:paraId="7E340DDC" w14:textId="77777777" w:rsidR="00F91B4D" w:rsidRPr="00F91B4D" w:rsidRDefault="004D3915" w:rsidP="00080863">
      <w:pPr>
        <w:pStyle w:val="Heading2"/>
        <w:keepLines/>
        <w:numPr>
          <w:ilvl w:val="1"/>
          <w:numId w:val="4"/>
        </w:numPr>
        <w:tabs>
          <w:tab w:val="clear" w:pos="504"/>
          <w:tab w:val="clear" w:pos="8640"/>
          <w:tab w:val="left" w:pos="180"/>
          <w:tab w:val="left" w:pos="720"/>
        </w:tabs>
        <w:spacing w:before="0" w:after="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</w:p>
    <w:p w14:paraId="35BEA137" w14:textId="5FF858A8" w:rsidR="00D23158" w:rsidRPr="00D23158" w:rsidRDefault="008A3063" w:rsidP="00D23158">
      <w:pPr>
        <w:numPr>
          <w:ilvl w:val="0"/>
          <w:numId w:val="21"/>
        </w:numPr>
        <w:spacing w:line="360" w:lineRule="auto"/>
        <w:rPr>
          <w:color w:val="000000"/>
        </w:rPr>
      </w:pPr>
      <w:r>
        <w:rPr>
          <w:color w:val="000000"/>
          <w:lang w:val="vi-VN"/>
        </w:rPr>
        <w:t>Tạo một công cụ hỗ trợ việc đánh giá trang web là đáng tin cậy hay không đáng tin cậy(18+, Scam, Casino, Bet ...)</w:t>
      </w:r>
    </w:p>
    <w:p w14:paraId="26A80531" w14:textId="47DF66F6" w:rsidR="007125D0" w:rsidRDefault="008A3063" w:rsidP="00B65691">
      <w:pPr>
        <w:numPr>
          <w:ilvl w:val="0"/>
          <w:numId w:val="21"/>
        </w:numPr>
        <w:spacing w:line="360" w:lineRule="auto"/>
        <w:rPr>
          <w:color w:val="000000"/>
        </w:rPr>
      </w:pPr>
      <w:r>
        <w:rPr>
          <w:color w:val="000000"/>
          <w:lang w:val="vi-VN"/>
        </w:rPr>
        <w:t xml:space="preserve">Áp dụng Ai và các Black list đã có sẵn trên internet(google </w:t>
      </w:r>
      <w:r w:rsidR="00E050B8">
        <w:rPr>
          <w:color w:val="000000"/>
          <w:lang w:val="vi-VN"/>
        </w:rPr>
        <w:t>list ....</w:t>
      </w:r>
      <w:r>
        <w:rPr>
          <w:color w:val="000000"/>
          <w:lang w:val="vi-VN"/>
        </w:rPr>
        <w:t>)</w:t>
      </w:r>
      <w:r w:rsidR="00BE2A8A">
        <w:rPr>
          <w:color w:val="000000"/>
        </w:rPr>
        <w:t xml:space="preserve"> </w:t>
      </w:r>
      <w:r w:rsidR="00BE2A8A">
        <w:rPr>
          <w:color w:val="000000"/>
          <w:lang w:val="vi-VN"/>
        </w:rPr>
        <w:t>vào việc đánh giá trang web.</w:t>
      </w:r>
    </w:p>
    <w:p w14:paraId="098F199C" w14:textId="77777777" w:rsidR="00FA316F" w:rsidRDefault="00F91B4D" w:rsidP="0042057A">
      <w:pPr>
        <w:pStyle w:val="TLH2"/>
        <w:numPr>
          <w:ilvl w:val="0"/>
          <w:numId w:val="4"/>
        </w:numPr>
      </w:pPr>
      <w:bookmarkStart w:id="3" w:name="_Toc358282677"/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 w:rsidRPr="008B5B8F">
        <w:t>/</w:t>
      </w:r>
      <w:r>
        <w:t>Technical s</w:t>
      </w:r>
      <w:r w:rsidRPr="008B5B8F">
        <w:t>pecific</w:t>
      </w:r>
      <w:r>
        <w:t>ation</w:t>
      </w:r>
      <w:bookmarkEnd w:id="3"/>
    </w:p>
    <w:p w14:paraId="51D638A8" w14:textId="1047186F" w:rsidR="0081210D" w:rsidRPr="0081210D" w:rsidRDefault="002C78C5" w:rsidP="00E50343">
      <w:pPr>
        <w:ind w:left="360"/>
        <w:rPr>
          <w:rFonts w:eastAsia="Times New Roman"/>
          <w:lang w:eastAsia="en-US"/>
        </w:rPr>
      </w:pPr>
      <w:r w:rsidRPr="002C78C5">
        <w:rPr>
          <w:rFonts w:eastAsia="Times New Roman"/>
          <w:noProof/>
          <w:lang w:eastAsia="en-US"/>
        </w:rPr>
        <w:drawing>
          <wp:inline distT="0" distB="0" distL="0" distR="0" wp14:anchorId="4AA51996" wp14:editId="37A25467">
            <wp:extent cx="5916295" cy="4527202"/>
            <wp:effectExtent l="0" t="0" r="8255" b="6985"/>
            <wp:docPr id="1" name="Picture 1" descr="C:\Users\namnvb2\Pictures\Annotation 2026-06-17 123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nvb2\Pictures\Annotation 2026-06-17 1231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452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D45B" w14:textId="77777777" w:rsidR="00AB3C13" w:rsidRDefault="00AB3C13" w:rsidP="00E50343">
      <w:pPr>
        <w:ind w:left="360"/>
        <w:jc w:val="center"/>
        <w:rPr>
          <w:rFonts w:eastAsia="Times New Roman"/>
          <w:i/>
          <w:lang w:eastAsia="en-US"/>
        </w:rPr>
      </w:pPr>
    </w:p>
    <w:p w14:paraId="789F9458" w14:textId="77777777" w:rsidR="00AB3C13" w:rsidRDefault="00AB3C13" w:rsidP="00E50343">
      <w:pPr>
        <w:ind w:left="360"/>
        <w:jc w:val="center"/>
        <w:rPr>
          <w:rFonts w:eastAsia="Times New Roman"/>
          <w:i/>
          <w:lang w:eastAsia="en-US"/>
        </w:rPr>
      </w:pPr>
    </w:p>
    <w:p w14:paraId="3C1419CF" w14:textId="399F0B63" w:rsidR="00E050B8" w:rsidRPr="004B793F" w:rsidRDefault="002C78C5" w:rsidP="004B793F">
      <w:pPr>
        <w:ind w:left="360"/>
        <w:jc w:val="center"/>
        <w:rPr>
          <w:rFonts w:eastAsia="Times New Roman"/>
          <w:i/>
          <w:lang w:eastAsia="en-US"/>
        </w:rPr>
      </w:pPr>
      <w:r>
        <w:rPr>
          <w:rFonts w:eastAsia="Times New Roman"/>
          <w:i/>
          <w:lang w:eastAsia="en-US"/>
        </w:rPr>
        <w:t>Sequence</w:t>
      </w:r>
      <w:r w:rsidR="004B793F">
        <w:tab/>
      </w:r>
    </w:p>
    <w:p w14:paraId="46386655" w14:textId="5389907A" w:rsidR="007F51FC" w:rsidRDefault="00C47E6A" w:rsidP="00C47E6A">
      <w:pPr>
        <w:pStyle w:val="ListParagraph"/>
        <w:keepNext/>
        <w:numPr>
          <w:ilvl w:val="0"/>
          <w:numId w:val="4"/>
        </w:numPr>
        <w:tabs>
          <w:tab w:val="clear" w:pos="180"/>
          <w:tab w:val="clear" w:pos="360"/>
          <w:tab w:val="clear" w:pos="720"/>
        </w:tabs>
        <w:suppressAutoHyphens/>
        <w:autoSpaceDE w:val="0"/>
        <w:autoSpaceDN w:val="0"/>
        <w:spacing w:before="180" w:after="60"/>
        <w:contextualSpacing w:val="0"/>
        <w:jc w:val="left"/>
        <w:outlineLvl w:val="1"/>
        <w:rPr>
          <w:rFonts w:ascii="Times New Roman" w:hAnsi="Times New Roman"/>
          <w:b/>
          <w:color w:val="000000"/>
          <w:sz w:val="24"/>
          <w:szCs w:val="24"/>
        </w:rPr>
      </w:pPr>
      <w:r w:rsidRPr="00C47E6A">
        <w:rPr>
          <w:rFonts w:ascii="Times New Roman" w:hAnsi="Times New Roman"/>
          <w:b/>
          <w:color w:val="000000"/>
          <w:sz w:val="24"/>
          <w:szCs w:val="24"/>
        </w:rPr>
        <w:lastRenderedPageBreak/>
        <w:t>Các cơ sở dữ liệu và bảng dữ liệu xây dựng mới/sửa đổi</w:t>
      </w:r>
    </w:p>
    <w:p w14:paraId="5F786F29" w14:textId="515B6C2B" w:rsidR="00E050B8" w:rsidRPr="004B793F" w:rsidRDefault="00E050B8" w:rsidP="004B793F">
      <w:pPr>
        <w:pStyle w:val="ListParagraph"/>
        <w:keepNext/>
        <w:numPr>
          <w:ilvl w:val="0"/>
          <w:numId w:val="24"/>
        </w:numPr>
        <w:suppressAutoHyphens/>
        <w:autoSpaceDE w:val="0"/>
        <w:autoSpaceDN w:val="0"/>
        <w:spacing w:before="180" w:after="60"/>
        <w:outlineLvl w:val="1"/>
        <w:rPr>
          <w:color w:val="000000"/>
        </w:rPr>
      </w:pPr>
      <w:r>
        <w:rPr>
          <w:color w:val="000000"/>
          <w:lang w:val="vi-VN"/>
        </w:rPr>
        <w:t>Tạo bảng mới lưu lại các trang web không đáng tin cậy (</w:t>
      </w:r>
      <w:r w:rsidR="004B793F" w:rsidRPr="004B793F">
        <w:rPr>
          <w:color w:val="000000"/>
        </w:rPr>
        <w:t>msbpay_url_black_list</w:t>
      </w:r>
      <w:r w:rsidRPr="004B793F">
        <w:rPr>
          <w:color w:val="000000"/>
          <w:lang w:val="vi-VN"/>
        </w:rPr>
        <w:t>)</w:t>
      </w:r>
    </w:p>
    <w:p w14:paraId="3B518C7B" w14:textId="77777777" w:rsidR="004B793F" w:rsidRPr="004B793F" w:rsidRDefault="004B793F" w:rsidP="004B793F">
      <w:pPr>
        <w:pStyle w:val="ListParagraph"/>
        <w:keepNext/>
        <w:suppressAutoHyphens/>
        <w:autoSpaceDE w:val="0"/>
        <w:autoSpaceDN w:val="0"/>
        <w:spacing w:before="180" w:after="60"/>
        <w:outlineLvl w:val="1"/>
        <w:rPr>
          <w:color w:val="000000"/>
        </w:rPr>
      </w:pPr>
      <w:bookmarkStart w:id="4" w:name="_GoBack"/>
      <w:bookmarkEnd w:id="4"/>
    </w:p>
    <w:bookmarkEnd w:id="0"/>
    <w:bookmarkEnd w:id="1"/>
    <w:p w14:paraId="7873A011" w14:textId="77777777" w:rsidR="00F91B4D" w:rsidRDefault="00F91B4D" w:rsidP="00080863">
      <w:pPr>
        <w:pStyle w:val="TLH2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06D093A8" w14:textId="77777777" w:rsidR="00F91B4D" w:rsidRPr="0073669B" w:rsidRDefault="00F91B4D" w:rsidP="00A36E80">
      <w:pPr>
        <w:pStyle w:val="TLBodyAfterHeading"/>
        <w:ind w:left="0" w:firstLine="360"/>
        <w:rPr>
          <w:color w:val="000000"/>
          <w:lang w:val="nl-NL"/>
        </w:rPr>
      </w:pPr>
      <w:r w:rsidRPr="0073669B">
        <w:rPr>
          <w:color w:val="000000"/>
          <w:lang w:val="nl-NL"/>
        </w:rPr>
        <w:t>N/A</w:t>
      </w:r>
    </w:p>
    <w:p w14:paraId="0ABD41AB" w14:textId="77777777" w:rsidR="00F91B4D" w:rsidRDefault="00F91B4D" w:rsidP="00080863">
      <w:pPr>
        <w:pStyle w:val="TLH2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>/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(Batch) (Mở/Đóng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98CE1FD" w14:textId="77777777" w:rsidR="00F91B4D" w:rsidRDefault="00F91B4D" w:rsidP="00080863">
      <w:pPr>
        <w:pStyle w:val="TLH2"/>
        <w:numPr>
          <w:ilvl w:val="0"/>
          <w:numId w:val="4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4CC66879" w14:textId="77777777" w:rsidR="006F1407" w:rsidRPr="00F91B4D" w:rsidRDefault="006F1407" w:rsidP="00F91B4D"/>
    <w:sectPr w:rsidR="006F1407" w:rsidRPr="00F91B4D" w:rsidSect="00277845">
      <w:headerReference w:type="default" r:id="rId9"/>
      <w:footerReference w:type="default" r:id="rId10"/>
      <w:pgSz w:w="11909" w:h="16834" w:code="9"/>
      <w:pgMar w:top="1260" w:right="1152" w:bottom="1260" w:left="1440" w:header="54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7E8FF" w14:textId="77777777" w:rsidR="00BD0CAC" w:rsidRDefault="00BD0CAC">
      <w:r>
        <w:separator/>
      </w:r>
    </w:p>
  </w:endnote>
  <w:endnote w:type="continuationSeparator" w:id="0">
    <w:p w14:paraId="4D378C4D" w14:textId="77777777" w:rsidR="00BD0CAC" w:rsidRDefault="00BD0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zidenz Grotesk Light">
    <w:altName w:val="Arial"/>
    <w:charset w:val="00"/>
    <w:family w:val="swiss"/>
    <w:pitch w:val="variable"/>
    <w:sig w:usb0="00000007" w:usb1="00000000" w:usb2="00000000" w:usb3="00000000" w:csb0="0000001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DF528" w14:textId="77777777" w:rsidR="002F0164" w:rsidRDefault="002F0164" w:rsidP="009864DC">
    <w:pPr>
      <w:pStyle w:val="Footer"/>
      <w:pBdr>
        <w:top w:val="single" w:sz="8" w:space="1" w:color="000000"/>
      </w:pBdr>
      <w:rPr>
        <w:i/>
        <w:sz w:val="4"/>
        <w:szCs w:val="4"/>
      </w:rPr>
    </w:pPr>
  </w:p>
  <w:p w14:paraId="6712CB22" w14:textId="77777777" w:rsidR="00B00432" w:rsidRPr="00B00432" w:rsidRDefault="00B00432" w:rsidP="00972F3E">
    <w:pPr>
      <w:pStyle w:val="Footer"/>
      <w:jc w:val="right"/>
      <w:rPr>
        <w:sz w:val="18"/>
        <w:szCs w:val="18"/>
      </w:rPr>
    </w:pPr>
    <w:r w:rsidRPr="00B00432">
      <w:rPr>
        <w:rFonts w:ascii="Calibri" w:hAnsi="Calibri"/>
        <w:i/>
        <w:noProof/>
        <w:sz w:val="18"/>
        <w:szCs w:val="18"/>
      </w:rPr>
      <w:t>Tài liệu này là tài sản của MSB, chỉ được phép lưu hành nội bộ và cung cấp ra bên ngoài theo quy định của MSB và Pháp luật</w:t>
    </w:r>
    <w:r w:rsidRPr="00B00432">
      <w:rPr>
        <w:sz w:val="18"/>
        <w:szCs w:val="18"/>
      </w:rPr>
      <w:t xml:space="preserve"> </w:t>
    </w:r>
  </w:p>
  <w:p w14:paraId="5707BBC1" w14:textId="605F6066" w:rsidR="002F0164" w:rsidRPr="00972F3E" w:rsidRDefault="002F0164" w:rsidP="00972F3E">
    <w:pPr>
      <w:pStyle w:val="Footer"/>
      <w:jc w:val="right"/>
    </w:pPr>
    <w:r>
      <w:t>Trang s</w:t>
    </w:r>
    <w:r w:rsidRPr="00972F3E">
      <w:t>ố</w:t>
    </w:r>
    <w:r>
      <w:t xml:space="preserve">: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793F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793F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702E6" w14:textId="77777777" w:rsidR="00BD0CAC" w:rsidRDefault="00BD0CAC">
      <w:r>
        <w:separator/>
      </w:r>
    </w:p>
  </w:footnote>
  <w:footnote w:type="continuationSeparator" w:id="0">
    <w:p w14:paraId="04EC1591" w14:textId="77777777" w:rsidR="00BD0CAC" w:rsidRDefault="00BD0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094D8" w14:textId="77777777" w:rsidR="002F0164" w:rsidRDefault="00F376AC">
    <w:pPr>
      <w:pStyle w:val="Header"/>
    </w:pPr>
    <w:r w:rsidRPr="00EE0B1B">
      <w:rPr>
        <w:noProof/>
        <w:lang w:val="en-US" w:eastAsia="en-US"/>
      </w:rPr>
      <w:drawing>
        <wp:inline distT="0" distB="0" distL="0" distR="0" wp14:anchorId="342D2626" wp14:editId="431D4DBB">
          <wp:extent cx="6591300" cy="685800"/>
          <wp:effectExtent l="0" t="0" r="0" b="0"/>
          <wp:docPr id="2" name="Pictur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3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0DBF"/>
    <w:multiLevelType w:val="hybridMultilevel"/>
    <w:tmpl w:val="DCD6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C20F6"/>
    <w:multiLevelType w:val="multilevel"/>
    <w:tmpl w:val="C090C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8E2941"/>
    <w:multiLevelType w:val="hybridMultilevel"/>
    <w:tmpl w:val="C8760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687A97"/>
    <w:multiLevelType w:val="hybridMultilevel"/>
    <w:tmpl w:val="9458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C57F6"/>
    <w:multiLevelType w:val="multilevel"/>
    <w:tmpl w:val="331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16C1E"/>
    <w:multiLevelType w:val="hybridMultilevel"/>
    <w:tmpl w:val="3A38C0D6"/>
    <w:lvl w:ilvl="0" w:tplc="5BF89E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73EEC4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05FC1"/>
    <w:multiLevelType w:val="hybridMultilevel"/>
    <w:tmpl w:val="5AE4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0235"/>
    <w:multiLevelType w:val="hybridMultilevel"/>
    <w:tmpl w:val="C952C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C19E7"/>
    <w:multiLevelType w:val="hybridMultilevel"/>
    <w:tmpl w:val="0F64C88E"/>
    <w:lvl w:ilvl="0" w:tplc="0EBA5FDE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5BF89EA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5EA009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4A38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7DAB3E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BE7A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D2CC4E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52AF6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C20B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3A782A"/>
    <w:multiLevelType w:val="multilevel"/>
    <w:tmpl w:val="331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C15544"/>
    <w:multiLevelType w:val="hybridMultilevel"/>
    <w:tmpl w:val="AF945A3A"/>
    <w:lvl w:ilvl="0" w:tplc="29A047F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A0E60"/>
    <w:multiLevelType w:val="hybridMultilevel"/>
    <w:tmpl w:val="4D3E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21E28"/>
    <w:multiLevelType w:val="hybridMultilevel"/>
    <w:tmpl w:val="33469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04672"/>
    <w:multiLevelType w:val="hybridMultilevel"/>
    <w:tmpl w:val="9B1CF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37677"/>
    <w:multiLevelType w:val="hybridMultilevel"/>
    <w:tmpl w:val="545A77B6"/>
    <w:lvl w:ilvl="0" w:tplc="1EFE8166">
      <w:start w:val="2"/>
      <w:numFmt w:val="bullet"/>
      <w:pStyle w:val="TLBullet1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MS Mincho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8C46B7B"/>
    <w:multiLevelType w:val="multilevel"/>
    <w:tmpl w:val="C090C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BB838FC"/>
    <w:multiLevelType w:val="multilevel"/>
    <w:tmpl w:val="D7D828E2"/>
    <w:lvl w:ilvl="0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4A2D0D"/>
    <w:multiLevelType w:val="multilevel"/>
    <w:tmpl w:val="5A18A314"/>
    <w:lvl w:ilvl="0">
      <w:start w:val="1"/>
      <w:numFmt w:val="decimal"/>
      <w:pStyle w:val="TLH1"/>
      <w:lvlText w:val="%1."/>
      <w:lvlJc w:val="left"/>
      <w:pPr>
        <w:tabs>
          <w:tab w:val="num" w:pos="850"/>
        </w:tabs>
        <w:ind w:left="850" w:hanging="850"/>
      </w:pPr>
      <w:rPr>
        <w:rFonts w:hint="default"/>
        <w:b/>
        <w:i w:val="0"/>
      </w:rPr>
    </w:lvl>
    <w:lvl w:ilvl="1">
      <w:start w:val="1"/>
      <w:numFmt w:val="decimal"/>
      <w:pStyle w:val="TLH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b/>
        <w:i w:val="0"/>
      </w:rPr>
    </w:lvl>
    <w:lvl w:ilvl="2">
      <w:start w:val="1"/>
      <w:numFmt w:val="decimal"/>
      <w:pStyle w:val="TLH3"/>
      <w:lvlText w:val="%1.%2.%3."/>
      <w:lvlJc w:val="left"/>
      <w:pPr>
        <w:tabs>
          <w:tab w:val="num" w:pos="850"/>
        </w:tabs>
        <w:ind w:left="850" w:hanging="850"/>
      </w:pPr>
      <w:rPr>
        <w:rFonts w:hint="default"/>
        <w:b/>
        <w:i w:val="0"/>
        <w:sz w:val="24"/>
        <w:szCs w:val="24"/>
      </w:rPr>
    </w:lvl>
    <w:lvl w:ilvl="3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hint="default"/>
        <w:b w:val="0"/>
        <w:i w:val="0"/>
        <w:sz w:val="24"/>
      </w:rPr>
    </w:lvl>
    <w:lvl w:ilvl="4">
      <w:start w:val="1"/>
      <w:numFmt w:val="lowerLetter"/>
      <w:lvlText w:val="%5)"/>
      <w:lvlJc w:val="left"/>
      <w:pPr>
        <w:tabs>
          <w:tab w:val="num" w:pos="1411"/>
        </w:tabs>
        <w:ind w:left="1411" w:hanging="561"/>
      </w:pPr>
      <w:rPr>
        <w:rFonts w:hint="default"/>
      </w:rPr>
    </w:lvl>
    <w:lvl w:ilvl="5">
      <w:numFmt w:val="bullet"/>
      <w:lvlText w:val="-"/>
      <w:lvlJc w:val="left"/>
      <w:pPr>
        <w:tabs>
          <w:tab w:val="num" w:pos="1944"/>
        </w:tabs>
        <w:ind w:left="1944" w:hanging="533"/>
      </w:pPr>
      <w:rPr>
        <w:rFonts w:ascii="Times New Roman" w:eastAsia="Calibri" w:hAnsi="Times New Roman" w:cs="Times New Roman" w:hint="default"/>
        <w:color w:val="auto"/>
      </w:rPr>
    </w:lvl>
    <w:lvl w:ilvl="6">
      <w:start w:val="1"/>
      <w:numFmt w:val="decimal"/>
      <w:lvlText w:val="%1.%2.%3.%7."/>
      <w:lvlJc w:val="left"/>
      <w:pPr>
        <w:tabs>
          <w:tab w:val="num" w:pos="850"/>
        </w:tabs>
        <w:ind w:left="850" w:hanging="850"/>
      </w:pPr>
      <w:rPr>
        <w:rFonts w:hint="default"/>
        <w:color w:val="auto"/>
      </w:rPr>
    </w:lvl>
    <w:lvl w:ilvl="7">
      <w:start w:val="1"/>
      <w:numFmt w:val="bullet"/>
      <w:lvlText w:val="○"/>
      <w:lvlJc w:val="left"/>
      <w:pPr>
        <w:tabs>
          <w:tab w:val="num" w:pos="1639"/>
        </w:tabs>
        <w:ind w:left="1639" w:hanging="50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"/>
      <w:lvlJc w:val="left"/>
      <w:pPr>
        <w:tabs>
          <w:tab w:val="num" w:pos="4680"/>
        </w:tabs>
        <w:ind w:left="4320" w:hanging="1440"/>
      </w:pPr>
      <w:rPr>
        <w:rFonts w:ascii="Wingdings" w:hAnsi="Wingdings" w:hint="default"/>
      </w:rPr>
    </w:lvl>
  </w:abstractNum>
  <w:abstractNum w:abstractNumId="18" w15:restartNumberingAfterBreak="0">
    <w:nsid w:val="432F3263"/>
    <w:multiLevelType w:val="hybridMultilevel"/>
    <w:tmpl w:val="B65EAFB4"/>
    <w:lvl w:ilvl="0" w:tplc="961C3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3F6590"/>
    <w:multiLevelType w:val="hybridMultilevel"/>
    <w:tmpl w:val="3CDC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07B5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auto"/>
        <w:sz w:val="26"/>
        <w:szCs w:val="2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E39EF"/>
    <w:multiLevelType w:val="hybridMultilevel"/>
    <w:tmpl w:val="E06288FE"/>
    <w:lvl w:ilvl="0" w:tplc="100E52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CD20BD"/>
    <w:multiLevelType w:val="hybridMultilevel"/>
    <w:tmpl w:val="3DFC4D14"/>
    <w:lvl w:ilvl="0" w:tplc="DDE07B5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75001E"/>
    <w:multiLevelType w:val="hybridMultilevel"/>
    <w:tmpl w:val="53728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F7722"/>
    <w:multiLevelType w:val="hybridMultilevel"/>
    <w:tmpl w:val="461CF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8"/>
  </w:num>
  <w:num w:numId="4">
    <w:abstractNumId w:val="1"/>
  </w:num>
  <w:num w:numId="5">
    <w:abstractNumId w:val="16"/>
  </w:num>
  <w:num w:numId="6">
    <w:abstractNumId w:val="21"/>
  </w:num>
  <w:num w:numId="7">
    <w:abstractNumId w:val="20"/>
  </w:num>
  <w:num w:numId="8">
    <w:abstractNumId w:val="5"/>
  </w:num>
  <w:num w:numId="9">
    <w:abstractNumId w:val="19"/>
  </w:num>
  <w:num w:numId="10">
    <w:abstractNumId w:val="10"/>
  </w:num>
  <w:num w:numId="11">
    <w:abstractNumId w:val="18"/>
  </w:num>
  <w:num w:numId="12">
    <w:abstractNumId w:val="11"/>
  </w:num>
  <w:num w:numId="13">
    <w:abstractNumId w:val="3"/>
  </w:num>
  <w:num w:numId="14">
    <w:abstractNumId w:val="2"/>
  </w:num>
  <w:num w:numId="15">
    <w:abstractNumId w:val="15"/>
  </w:num>
  <w:num w:numId="16">
    <w:abstractNumId w:val="12"/>
  </w:num>
  <w:num w:numId="17">
    <w:abstractNumId w:val="0"/>
  </w:num>
  <w:num w:numId="18">
    <w:abstractNumId w:val="6"/>
  </w:num>
  <w:num w:numId="19">
    <w:abstractNumId w:val="23"/>
  </w:num>
  <w:num w:numId="20">
    <w:abstractNumId w:val="13"/>
  </w:num>
  <w:num w:numId="21">
    <w:abstractNumId w:val="7"/>
  </w:num>
  <w:num w:numId="22">
    <w:abstractNumId w:val="22"/>
  </w:num>
  <w:num w:numId="23">
    <w:abstractNumId w:val="9"/>
  </w:num>
  <w:num w:numId="2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en-US" w:vendorID="64" w:dllVersion="0" w:nlCheck="1" w:checkStyle="0"/>
  <w:activeWritingStyle w:appName="MSWord" w:lang="nl-NL" w:vendorID="64" w:dllVersion="0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26D"/>
    <w:rsid w:val="00001B11"/>
    <w:rsid w:val="00002D2F"/>
    <w:rsid w:val="00010DEB"/>
    <w:rsid w:val="0001619C"/>
    <w:rsid w:val="00021FE5"/>
    <w:rsid w:val="00022DE8"/>
    <w:rsid w:val="000277AC"/>
    <w:rsid w:val="00031860"/>
    <w:rsid w:val="00033535"/>
    <w:rsid w:val="000414C5"/>
    <w:rsid w:val="00041B4A"/>
    <w:rsid w:val="00041B5D"/>
    <w:rsid w:val="0004348C"/>
    <w:rsid w:val="00044BD1"/>
    <w:rsid w:val="00047127"/>
    <w:rsid w:val="00047C63"/>
    <w:rsid w:val="0005493F"/>
    <w:rsid w:val="000556D0"/>
    <w:rsid w:val="00056134"/>
    <w:rsid w:val="00062108"/>
    <w:rsid w:val="00062EC0"/>
    <w:rsid w:val="0006537B"/>
    <w:rsid w:val="00066762"/>
    <w:rsid w:val="0006729F"/>
    <w:rsid w:val="00072DE7"/>
    <w:rsid w:val="00073A66"/>
    <w:rsid w:val="00074209"/>
    <w:rsid w:val="00076DC4"/>
    <w:rsid w:val="00077298"/>
    <w:rsid w:val="000802A8"/>
    <w:rsid w:val="00080863"/>
    <w:rsid w:val="00080AE9"/>
    <w:rsid w:val="000837DD"/>
    <w:rsid w:val="00083AB0"/>
    <w:rsid w:val="0008681B"/>
    <w:rsid w:val="000925CB"/>
    <w:rsid w:val="000A33BA"/>
    <w:rsid w:val="000A64E7"/>
    <w:rsid w:val="000B2FFA"/>
    <w:rsid w:val="000B36B0"/>
    <w:rsid w:val="000C0828"/>
    <w:rsid w:val="000C0ADA"/>
    <w:rsid w:val="000C5350"/>
    <w:rsid w:val="000C6D3F"/>
    <w:rsid w:val="000D0273"/>
    <w:rsid w:val="000D15C6"/>
    <w:rsid w:val="000D487A"/>
    <w:rsid w:val="000E38EF"/>
    <w:rsid w:val="000E5421"/>
    <w:rsid w:val="000E6942"/>
    <w:rsid w:val="000E7F8F"/>
    <w:rsid w:val="000F2338"/>
    <w:rsid w:val="001013AE"/>
    <w:rsid w:val="00103F74"/>
    <w:rsid w:val="00112F26"/>
    <w:rsid w:val="00116C1B"/>
    <w:rsid w:val="00121F67"/>
    <w:rsid w:val="00124086"/>
    <w:rsid w:val="00126CF5"/>
    <w:rsid w:val="001274A0"/>
    <w:rsid w:val="001404D6"/>
    <w:rsid w:val="0014089E"/>
    <w:rsid w:val="00140C0A"/>
    <w:rsid w:val="00141190"/>
    <w:rsid w:val="00141BEC"/>
    <w:rsid w:val="00141C13"/>
    <w:rsid w:val="00141FFA"/>
    <w:rsid w:val="00147482"/>
    <w:rsid w:val="001478EC"/>
    <w:rsid w:val="00150AC8"/>
    <w:rsid w:val="00160B9D"/>
    <w:rsid w:val="00161BFC"/>
    <w:rsid w:val="00165E76"/>
    <w:rsid w:val="00166852"/>
    <w:rsid w:val="0016740A"/>
    <w:rsid w:val="001676F9"/>
    <w:rsid w:val="00167C4F"/>
    <w:rsid w:val="00180888"/>
    <w:rsid w:val="001846EE"/>
    <w:rsid w:val="00191118"/>
    <w:rsid w:val="001916E0"/>
    <w:rsid w:val="001938DF"/>
    <w:rsid w:val="0019726B"/>
    <w:rsid w:val="001A0F65"/>
    <w:rsid w:val="001A1249"/>
    <w:rsid w:val="001A1CD3"/>
    <w:rsid w:val="001A1D65"/>
    <w:rsid w:val="001A2848"/>
    <w:rsid w:val="001A653D"/>
    <w:rsid w:val="001B08D6"/>
    <w:rsid w:val="001B13D3"/>
    <w:rsid w:val="001B238C"/>
    <w:rsid w:val="001B2507"/>
    <w:rsid w:val="001B2F05"/>
    <w:rsid w:val="001B4DC5"/>
    <w:rsid w:val="001B5909"/>
    <w:rsid w:val="001C18D5"/>
    <w:rsid w:val="001C25C1"/>
    <w:rsid w:val="001C3A20"/>
    <w:rsid w:val="001C65E9"/>
    <w:rsid w:val="001D3DD4"/>
    <w:rsid w:val="001E3ECB"/>
    <w:rsid w:val="001F2E0C"/>
    <w:rsid w:val="001F45F5"/>
    <w:rsid w:val="001F4656"/>
    <w:rsid w:val="001F61D2"/>
    <w:rsid w:val="001F6978"/>
    <w:rsid w:val="001F7C37"/>
    <w:rsid w:val="0020137A"/>
    <w:rsid w:val="00205B05"/>
    <w:rsid w:val="002061AA"/>
    <w:rsid w:val="002116C7"/>
    <w:rsid w:val="00211708"/>
    <w:rsid w:val="002135F2"/>
    <w:rsid w:val="00213C65"/>
    <w:rsid w:val="00217776"/>
    <w:rsid w:val="0022320F"/>
    <w:rsid w:val="00223E1E"/>
    <w:rsid w:val="002245D7"/>
    <w:rsid w:val="0023154B"/>
    <w:rsid w:val="00232E29"/>
    <w:rsid w:val="00240DF1"/>
    <w:rsid w:val="00244339"/>
    <w:rsid w:val="00245994"/>
    <w:rsid w:val="00246431"/>
    <w:rsid w:val="002504EA"/>
    <w:rsid w:val="00251B7D"/>
    <w:rsid w:val="0025343E"/>
    <w:rsid w:val="002549CF"/>
    <w:rsid w:val="002627A7"/>
    <w:rsid w:val="00262828"/>
    <w:rsid w:val="00264C69"/>
    <w:rsid w:val="0026535C"/>
    <w:rsid w:val="00265700"/>
    <w:rsid w:val="002673C8"/>
    <w:rsid w:val="00267BA2"/>
    <w:rsid w:val="00267F54"/>
    <w:rsid w:val="00270ACC"/>
    <w:rsid w:val="00270BC8"/>
    <w:rsid w:val="00270C08"/>
    <w:rsid w:val="00271B78"/>
    <w:rsid w:val="002721A2"/>
    <w:rsid w:val="0027492D"/>
    <w:rsid w:val="002749D0"/>
    <w:rsid w:val="0027624F"/>
    <w:rsid w:val="00276FE5"/>
    <w:rsid w:val="00277845"/>
    <w:rsid w:val="00280953"/>
    <w:rsid w:val="00281542"/>
    <w:rsid w:val="00281847"/>
    <w:rsid w:val="00283F96"/>
    <w:rsid w:val="0028576D"/>
    <w:rsid w:val="002910B2"/>
    <w:rsid w:val="002916B8"/>
    <w:rsid w:val="00293C5D"/>
    <w:rsid w:val="002952AE"/>
    <w:rsid w:val="00297EB9"/>
    <w:rsid w:val="002A27F0"/>
    <w:rsid w:val="002B174B"/>
    <w:rsid w:val="002B2609"/>
    <w:rsid w:val="002B5CD9"/>
    <w:rsid w:val="002B7A0A"/>
    <w:rsid w:val="002C2B17"/>
    <w:rsid w:val="002C350F"/>
    <w:rsid w:val="002C3E6F"/>
    <w:rsid w:val="002C543D"/>
    <w:rsid w:val="002C78C5"/>
    <w:rsid w:val="002D003B"/>
    <w:rsid w:val="002D1EF1"/>
    <w:rsid w:val="002E01D5"/>
    <w:rsid w:val="002E183C"/>
    <w:rsid w:val="002E1F05"/>
    <w:rsid w:val="002E4BB0"/>
    <w:rsid w:val="002E573B"/>
    <w:rsid w:val="002F0164"/>
    <w:rsid w:val="002F2BFA"/>
    <w:rsid w:val="002F3C0F"/>
    <w:rsid w:val="002F3EE6"/>
    <w:rsid w:val="002F674F"/>
    <w:rsid w:val="002F7DA1"/>
    <w:rsid w:val="00304109"/>
    <w:rsid w:val="003068CE"/>
    <w:rsid w:val="00310208"/>
    <w:rsid w:val="003119F6"/>
    <w:rsid w:val="00312B16"/>
    <w:rsid w:val="003146C5"/>
    <w:rsid w:val="003149C4"/>
    <w:rsid w:val="003178A6"/>
    <w:rsid w:val="00321C8F"/>
    <w:rsid w:val="003222D3"/>
    <w:rsid w:val="00322354"/>
    <w:rsid w:val="003223C5"/>
    <w:rsid w:val="0032267A"/>
    <w:rsid w:val="003262CC"/>
    <w:rsid w:val="0032700F"/>
    <w:rsid w:val="00327379"/>
    <w:rsid w:val="00327B76"/>
    <w:rsid w:val="00327DB9"/>
    <w:rsid w:val="0033035E"/>
    <w:rsid w:val="00331640"/>
    <w:rsid w:val="0033314D"/>
    <w:rsid w:val="00333377"/>
    <w:rsid w:val="003335C5"/>
    <w:rsid w:val="00335F64"/>
    <w:rsid w:val="00341D9A"/>
    <w:rsid w:val="00342DCD"/>
    <w:rsid w:val="00347CE2"/>
    <w:rsid w:val="00353091"/>
    <w:rsid w:val="003532D9"/>
    <w:rsid w:val="00354F9F"/>
    <w:rsid w:val="00355F56"/>
    <w:rsid w:val="00356AFA"/>
    <w:rsid w:val="00356F92"/>
    <w:rsid w:val="003611F5"/>
    <w:rsid w:val="003635CF"/>
    <w:rsid w:val="00364319"/>
    <w:rsid w:val="003660A5"/>
    <w:rsid w:val="0036709C"/>
    <w:rsid w:val="00380DEB"/>
    <w:rsid w:val="00384907"/>
    <w:rsid w:val="00387D06"/>
    <w:rsid w:val="00390969"/>
    <w:rsid w:val="00391BBB"/>
    <w:rsid w:val="00392832"/>
    <w:rsid w:val="003A08D8"/>
    <w:rsid w:val="003A1DB5"/>
    <w:rsid w:val="003A2A54"/>
    <w:rsid w:val="003A2BAA"/>
    <w:rsid w:val="003B0779"/>
    <w:rsid w:val="003B3DA5"/>
    <w:rsid w:val="003C39A1"/>
    <w:rsid w:val="003C3D02"/>
    <w:rsid w:val="003C5549"/>
    <w:rsid w:val="003D0EF3"/>
    <w:rsid w:val="003D2604"/>
    <w:rsid w:val="003E029D"/>
    <w:rsid w:val="003E4951"/>
    <w:rsid w:val="003E495F"/>
    <w:rsid w:val="003F11B8"/>
    <w:rsid w:val="003F2725"/>
    <w:rsid w:val="003F4570"/>
    <w:rsid w:val="00400046"/>
    <w:rsid w:val="0040304A"/>
    <w:rsid w:val="00406649"/>
    <w:rsid w:val="00411780"/>
    <w:rsid w:val="0042057A"/>
    <w:rsid w:val="0042331E"/>
    <w:rsid w:val="004249F8"/>
    <w:rsid w:val="00424F8C"/>
    <w:rsid w:val="00427766"/>
    <w:rsid w:val="00427BF3"/>
    <w:rsid w:val="00430DF2"/>
    <w:rsid w:val="004313DF"/>
    <w:rsid w:val="0043149F"/>
    <w:rsid w:val="00431F52"/>
    <w:rsid w:val="00440BDC"/>
    <w:rsid w:val="004435EE"/>
    <w:rsid w:val="004468AA"/>
    <w:rsid w:val="00446985"/>
    <w:rsid w:val="00447433"/>
    <w:rsid w:val="00461B26"/>
    <w:rsid w:val="004621A7"/>
    <w:rsid w:val="00462624"/>
    <w:rsid w:val="00464941"/>
    <w:rsid w:val="00472F9A"/>
    <w:rsid w:val="00473215"/>
    <w:rsid w:val="00475EF5"/>
    <w:rsid w:val="00482D6B"/>
    <w:rsid w:val="00483C94"/>
    <w:rsid w:val="004845AE"/>
    <w:rsid w:val="00485D7E"/>
    <w:rsid w:val="004862C1"/>
    <w:rsid w:val="004873EA"/>
    <w:rsid w:val="004938FC"/>
    <w:rsid w:val="00495332"/>
    <w:rsid w:val="004958AA"/>
    <w:rsid w:val="00496C6A"/>
    <w:rsid w:val="00497488"/>
    <w:rsid w:val="00497AF5"/>
    <w:rsid w:val="004A423A"/>
    <w:rsid w:val="004A4497"/>
    <w:rsid w:val="004B119D"/>
    <w:rsid w:val="004B48C3"/>
    <w:rsid w:val="004B4DC6"/>
    <w:rsid w:val="004B787E"/>
    <w:rsid w:val="004B793F"/>
    <w:rsid w:val="004B7C5B"/>
    <w:rsid w:val="004B7F81"/>
    <w:rsid w:val="004B7FB3"/>
    <w:rsid w:val="004C2987"/>
    <w:rsid w:val="004C3F59"/>
    <w:rsid w:val="004C517C"/>
    <w:rsid w:val="004C767E"/>
    <w:rsid w:val="004D0E74"/>
    <w:rsid w:val="004D118D"/>
    <w:rsid w:val="004D3915"/>
    <w:rsid w:val="004D39D2"/>
    <w:rsid w:val="004E0088"/>
    <w:rsid w:val="004E0DE8"/>
    <w:rsid w:val="004E328D"/>
    <w:rsid w:val="004E44D4"/>
    <w:rsid w:val="004E538B"/>
    <w:rsid w:val="004E6AA0"/>
    <w:rsid w:val="004F2ADB"/>
    <w:rsid w:val="004F4555"/>
    <w:rsid w:val="004F6CF5"/>
    <w:rsid w:val="004F757D"/>
    <w:rsid w:val="0050274F"/>
    <w:rsid w:val="00503E62"/>
    <w:rsid w:val="00505F34"/>
    <w:rsid w:val="0051429D"/>
    <w:rsid w:val="0051552E"/>
    <w:rsid w:val="0051570D"/>
    <w:rsid w:val="005165EB"/>
    <w:rsid w:val="00517567"/>
    <w:rsid w:val="00517F48"/>
    <w:rsid w:val="005216D3"/>
    <w:rsid w:val="005238BE"/>
    <w:rsid w:val="00523B97"/>
    <w:rsid w:val="0052449B"/>
    <w:rsid w:val="005255A0"/>
    <w:rsid w:val="0052582C"/>
    <w:rsid w:val="00527BE5"/>
    <w:rsid w:val="00534DB6"/>
    <w:rsid w:val="00540BAD"/>
    <w:rsid w:val="005414D2"/>
    <w:rsid w:val="0054278C"/>
    <w:rsid w:val="005429A5"/>
    <w:rsid w:val="005503C2"/>
    <w:rsid w:val="0055452E"/>
    <w:rsid w:val="00555568"/>
    <w:rsid w:val="0056160B"/>
    <w:rsid w:val="005621F3"/>
    <w:rsid w:val="00562F8D"/>
    <w:rsid w:val="0056640E"/>
    <w:rsid w:val="00573A51"/>
    <w:rsid w:val="0057696C"/>
    <w:rsid w:val="00581A33"/>
    <w:rsid w:val="005868AC"/>
    <w:rsid w:val="00586A61"/>
    <w:rsid w:val="005938AB"/>
    <w:rsid w:val="00595C21"/>
    <w:rsid w:val="00595F28"/>
    <w:rsid w:val="0059661F"/>
    <w:rsid w:val="00597F6C"/>
    <w:rsid w:val="005A213A"/>
    <w:rsid w:val="005A2D6A"/>
    <w:rsid w:val="005A3F74"/>
    <w:rsid w:val="005A54D4"/>
    <w:rsid w:val="005B0F05"/>
    <w:rsid w:val="005B2D6F"/>
    <w:rsid w:val="005B78FD"/>
    <w:rsid w:val="005B7C5C"/>
    <w:rsid w:val="005C0D3B"/>
    <w:rsid w:val="005C10DF"/>
    <w:rsid w:val="005C2195"/>
    <w:rsid w:val="005C4447"/>
    <w:rsid w:val="005D2BB8"/>
    <w:rsid w:val="005D2DE0"/>
    <w:rsid w:val="005D781F"/>
    <w:rsid w:val="005D797A"/>
    <w:rsid w:val="005E0A3F"/>
    <w:rsid w:val="005E3457"/>
    <w:rsid w:val="005E65B8"/>
    <w:rsid w:val="005E677F"/>
    <w:rsid w:val="005F07C9"/>
    <w:rsid w:val="005F20D4"/>
    <w:rsid w:val="005F4A82"/>
    <w:rsid w:val="005F5696"/>
    <w:rsid w:val="005F576A"/>
    <w:rsid w:val="005F7E9A"/>
    <w:rsid w:val="0060464C"/>
    <w:rsid w:val="006068F3"/>
    <w:rsid w:val="00610290"/>
    <w:rsid w:val="006113A4"/>
    <w:rsid w:val="006144C0"/>
    <w:rsid w:val="00614670"/>
    <w:rsid w:val="006207C8"/>
    <w:rsid w:val="00623A91"/>
    <w:rsid w:val="0062643E"/>
    <w:rsid w:val="006308D0"/>
    <w:rsid w:val="00631300"/>
    <w:rsid w:val="00631F27"/>
    <w:rsid w:val="00632308"/>
    <w:rsid w:val="00633625"/>
    <w:rsid w:val="0063426D"/>
    <w:rsid w:val="00634FE9"/>
    <w:rsid w:val="00636FE4"/>
    <w:rsid w:val="006404ED"/>
    <w:rsid w:val="006453CB"/>
    <w:rsid w:val="00647E72"/>
    <w:rsid w:val="00652E53"/>
    <w:rsid w:val="00654706"/>
    <w:rsid w:val="006617D8"/>
    <w:rsid w:val="006622FB"/>
    <w:rsid w:val="00675506"/>
    <w:rsid w:val="006820E5"/>
    <w:rsid w:val="00682280"/>
    <w:rsid w:val="00682D46"/>
    <w:rsid w:val="00686F77"/>
    <w:rsid w:val="00687974"/>
    <w:rsid w:val="00687C88"/>
    <w:rsid w:val="006901AD"/>
    <w:rsid w:val="00690A80"/>
    <w:rsid w:val="00692A41"/>
    <w:rsid w:val="00692EEC"/>
    <w:rsid w:val="00695160"/>
    <w:rsid w:val="006A0DAA"/>
    <w:rsid w:val="006A10B2"/>
    <w:rsid w:val="006A20B5"/>
    <w:rsid w:val="006A336A"/>
    <w:rsid w:val="006A4A6E"/>
    <w:rsid w:val="006A4EB0"/>
    <w:rsid w:val="006A6B61"/>
    <w:rsid w:val="006B0798"/>
    <w:rsid w:val="006B0C9A"/>
    <w:rsid w:val="006B32AD"/>
    <w:rsid w:val="006B5851"/>
    <w:rsid w:val="006B6C89"/>
    <w:rsid w:val="006C2447"/>
    <w:rsid w:val="006C48ED"/>
    <w:rsid w:val="006C51E3"/>
    <w:rsid w:val="006C6089"/>
    <w:rsid w:val="006C7C1B"/>
    <w:rsid w:val="006D07A2"/>
    <w:rsid w:val="006D222B"/>
    <w:rsid w:val="006D517B"/>
    <w:rsid w:val="006D7721"/>
    <w:rsid w:val="006E107C"/>
    <w:rsid w:val="006E1A71"/>
    <w:rsid w:val="006E70FE"/>
    <w:rsid w:val="006F1407"/>
    <w:rsid w:val="006F2431"/>
    <w:rsid w:val="006F45C8"/>
    <w:rsid w:val="006F497D"/>
    <w:rsid w:val="006F4FED"/>
    <w:rsid w:val="006F7E53"/>
    <w:rsid w:val="00700D7E"/>
    <w:rsid w:val="00701A91"/>
    <w:rsid w:val="00702E0F"/>
    <w:rsid w:val="00702E14"/>
    <w:rsid w:val="00703616"/>
    <w:rsid w:val="007046F2"/>
    <w:rsid w:val="007125D0"/>
    <w:rsid w:val="00712E19"/>
    <w:rsid w:val="00713B82"/>
    <w:rsid w:val="007208C4"/>
    <w:rsid w:val="007221EB"/>
    <w:rsid w:val="00722F3A"/>
    <w:rsid w:val="0072605A"/>
    <w:rsid w:val="0073663C"/>
    <w:rsid w:val="00736BE5"/>
    <w:rsid w:val="00740D97"/>
    <w:rsid w:val="00740F38"/>
    <w:rsid w:val="007416F9"/>
    <w:rsid w:val="00741712"/>
    <w:rsid w:val="00742A17"/>
    <w:rsid w:val="00743DFE"/>
    <w:rsid w:val="00744205"/>
    <w:rsid w:val="00751FCA"/>
    <w:rsid w:val="00756C77"/>
    <w:rsid w:val="007577B9"/>
    <w:rsid w:val="007609AC"/>
    <w:rsid w:val="007734E9"/>
    <w:rsid w:val="00773D01"/>
    <w:rsid w:val="00776105"/>
    <w:rsid w:val="0079145B"/>
    <w:rsid w:val="00795DEC"/>
    <w:rsid w:val="00797A81"/>
    <w:rsid w:val="007A309A"/>
    <w:rsid w:val="007A661A"/>
    <w:rsid w:val="007A7054"/>
    <w:rsid w:val="007B0535"/>
    <w:rsid w:val="007B0B7A"/>
    <w:rsid w:val="007B1CA8"/>
    <w:rsid w:val="007B4BE6"/>
    <w:rsid w:val="007B7023"/>
    <w:rsid w:val="007C56EA"/>
    <w:rsid w:val="007C6E8A"/>
    <w:rsid w:val="007D2986"/>
    <w:rsid w:val="007D66B2"/>
    <w:rsid w:val="007E326E"/>
    <w:rsid w:val="007F15F3"/>
    <w:rsid w:val="007F3DD8"/>
    <w:rsid w:val="007F51FC"/>
    <w:rsid w:val="008002B9"/>
    <w:rsid w:val="00801393"/>
    <w:rsid w:val="00802F38"/>
    <w:rsid w:val="008052C9"/>
    <w:rsid w:val="008054A3"/>
    <w:rsid w:val="00810EDF"/>
    <w:rsid w:val="0081210D"/>
    <w:rsid w:val="00814D39"/>
    <w:rsid w:val="0081574E"/>
    <w:rsid w:val="008169AD"/>
    <w:rsid w:val="00816FED"/>
    <w:rsid w:val="00817289"/>
    <w:rsid w:val="008174B7"/>
    <w:rsid w:val="00817960"/>
    <w:rsid w:val="00821224"/>
    <w:rsid w:val="00823946"/>
    <w:rsid w:val="00826E69"/>
    <w:rsid w:val="0082772A"/>
    <w:rsid w:val="008305DA"/>
    <w:rsid w:val="008362CA"/>
    <w:rsid w:val="00841180"/>
    <w:rsid w:val="0084138F"/>
    <w:rsid w:val="008452D3"/>
    <w:rsid w:val="00845B7B"/>
    <w:rsid w:val="00845DA7"/>
    <w:rsid w:val="00850F8D"/>
    <w:rsid w:val="008513B1"/>
    <w:rsid w:val="00853CCA"/>
    <w:rsid w:val="00854B93"/>
    <w:rsid w:val="00855A53"/>
    <w:rsid w:val="00860DD8"/>
    <w:rsid w:val="008621F1"/>
    <w:rsid w:val="00877CB7"/>
    <w:rsid w:val="008822DC"/>
    <w:rsid w:val="0088233A"/>
    <w:rsid w:val="008831DA"/>
    <w:rsid w:val="00887432"/>
    <w:rsid w:val="00890B27"/>
    <w:rsid w:val="00890F8F"/>
    <w:rsid w:val="00891E5B"/>
    <w:rsid w:val="0089295C"/>
    <w:rsid w:val="008934AE"/>
    <w:rsid w:val="00895E62"/>
    <w:rsid w:val="00896C3F"/>
    <w:rsid w:val="00896FF3"/>
    <w:rsid w:val="00897F16"/>
    <w:rsid w:val="008A3063"/>
    <w:rsid w:val="008A3C13"/>
    <w:rsid w:val="008A52E3"/>
    <w:rsid w:val="008B18C6"/>
    <w:rsid w:val="008B36D4"/>
    <w:rsid w:val="008B44DC"/>
    <w:rsid w:val="008B5B8F"/>
    <w:rsid w:val="008B6DA3"/>
    <w:rsid w:val="008B7446"/>
    <w:rsid w:val="008C5336"/>
    <w:rsid w:val="008D0D5C"/>
    <w:rsid w:val="008D23F4"/>
    <w:rsid w:val="008D3793"/>
    <w:rsid w:val="008D61BD"/>
    <w:rsid w:val="008D72EF"/>
    <w:rsid w:val="008E051D"/>
    <w:rsid w:val="008E422A"/>
    <w:rsid w:val="008E500C"/>
    <w:rsid w:val="008E7E1D"/>
    <w:rsid w:val="008F0819"/>
    <w:rsid w:val="008F50B4"/>
    <w:rsid w:val="008F7DDD"/>
    <w:rsid w:val="009033E3"/>
    <w:rsid w:val="00904669"/>
    <w:rsid w:val="009056D5"/>
    <w:rsid w:val="00906A8F"/>
    <w:rsid w:val="009074C5"/>
    <w:rsid w:val="009131EF"/>
    <w:rsid w:val="009140FE"/>
    <w:rsid w:val="00914749"/>
    <w:rsid w:val="00921D70"/>
    <w:rsid w:val="009236AD"/>
    <w:rsid w:val="00927348"/>
    <w:rsid w:val="0092786E"/>
    <w:rsid w:val="009306CE"/>
    <w:rsid w:val="0093508E"/>
    <w:rsid w:val="00937A17"/>
    <w:rsid w:val="009424FF"/>
    <w:rsid w:val="00943CAB"/>
    <w:rsid w:val="00945B74"/>
    <w:rsid w:val="00947433"/>
    <w:rsid w:val="00953191"/>
    <w:rsid w:val="0095369A"/>
    <w:rsid w:val="00954133"/>
    <w:rsid w:val="00960F94"/>
    <w:rsid w:val="0096299C"/>
    <w:rsid w:val="00964EF4"/>
    <w:rsid w:val="00965F8F"/>
    <w:rsid w:val="00967797"/>
    <w:rsid w:val="00972F3E"/>
    <w:rsid w:val="00980D25"/>
    <w:rsid w:val="00982F2C"/>
    <w:rsid w:val="0098446A"/>
    <w:rsid w:val="009864DC"/>
    <w:rsid w:val="00991783"/>
    <w:rsid w:val="00991A3C"/>
    <w:rsid w:val="00991A51"/>
    <w:rsid w:val="00992C59"/>
    <w:rsid w:val="0099589D"/>
    <w:rsid w:val="009A6466"/>
    <w:rsid w:val="009A6DFE"/>
    <w:rsid w:val="009B2A7C"/>
    <w:rsid w:val="009B5305"/>
    <w:rsid w:val="009C1A7B"/>
    <w:rsid w:val="009C1AB9"/>
    <w:rsid w:val="009C239E"/>
    <w:rsid w:val="009C545D"/>
    <w:rsid w:val="009C6AF4"/>
    <w:rsid w:val="009D0316"/>
    <w:rsid w:val="009D0F6D"/>
    <w:rsid w:val="009D2E3D"/>
    <w:rsid w:val="009D44BD"/>
    <w:rsid w:val="009E5056"/>
    <w:rsid w:val="009F25D1"/>
    <w:rsid w:val="009F2ACF"/>
    <w:rsid w:val="009F2CA5"/>
    <w:rsid w:val="009F55C4"/>
    <w:rsid w:val="009F6179"/>
    <w:rsid w:val="00A00276"/>
    <w:rsid w:val="00A075D4"/>
    <w:rsid w:val="00A108EF"/>
    <w:rsid w:val="00A1492B"/>
    <w:rsid w:val="00A14FF8"/>
    <w:rsid w:val="00A174DD"/>
    <w:rsid w:val="00A24957"/>
    <w:rsid w:val="00A25C18"/>
    <w:rsid w:val="00A25E23"/>
    <w:rsid w:val="00A277F1"/>
    <w:rsid w:val="00A32DEC"/>
    <w:rsid w:val="00A35A69"/>
    <w:rsid w:val="00A36E80"/>
    <w:rsid w:val="00A41D9C"/>
    <w:rsid w:val="00A509C7"/>
    <w:rsid w:val="00A50E78"/>
    <w:rsid w:val="00A527AB"/>
    <w:rsid w:val="00A53AF0"/>
    <w:rsid w:val="00A54BA4"/>
    <w:rsid w:val="00A55514"/>
    <w:rsid w:val="00A56B7B"/>
    <w:rsid w:val="00A602A5"/>
    <w:rsid w:val="00A63B74"/>
    <w:rsid w:val="00A6645C"/>
    <w:rsid w:val="00A671BF"/>
    <w:rsid w:val="00A67268"/>
    <w:rsid w:val="00A72CCD"/>
    <w:rsid w:val="00A73399"/>
    <w:rsid w:val="00A73568"/>
    <w:rsid w:val="00A7576D"/>
    <w:rsid w:val="00A76B51"/>
    <w:rsid w:val="00A76BA7"/>
    <w:rsid w:val="00A814E2"/>
    <w:rsid w:val="00A92682"/>
    <w:rsid w:val="00A9271A"/>
    <w:rsid w:val="00A972B7"/>
    <w:rsid w:val="00A97334"/>
    <w:rsid w:val="00AA5974"/>
    <w:rsid w:val="00AB3574"/>
    <w:rsid w:val="00AB3662"/>
    <w:rsid w:val="00AB3C13"/>
    <w:rsid w:val="00AB7578"/>
    <w:rsid w:val="00AC08D9"/>
    <w:rsid w:val="00AC1D3D"/>
    <w:rsid w:val="00AC3C7A"/>
    <w:rsid w:val="00AC3EDE"/>
    <w:rsid w:val="00AC5199"/>
    <w:rsid w:val="00AC5642"/>
    <w:rsid w:val="00AC62D9"/>
    <w:rsid w:val="00AC7B3A"/>
    <w:rsid w:val="00AD244F"/>
    <w:rsid w:val="00AD319E"/>
    <w:rsid w:val="00AD65AB"/>
    <w:rsid w:val="00AD68AE"/>
    <w:rsid w:val="00AE3566"/>
    <w:rsid w:val="00AF1DB1"/>
    <w:rsid w:val="00B0039E"/>
    <w:rsid w:val="00B00432"/>
    <w:rsid w:val="00B0178C"/>
    <w:rsid w:val="00B01E0C"/>
    <w:rsid w:val="00B020F4"/>
    <w:rsid w:val="00B02B77"/>
    <w:rsid w:val="00B04C69"/>
    <w:rsid w:val="00B066CD"/>
    <w:rsid w:val="00B06715"/>
    <w:rsid w:val="00B07826"/>
    <w:rsid w:val="00B12776"/>
    <w:rsid w:val="00B131AB"/>
    <w:rsid w:val="00B140EB"/>
    <w:rsid w:val="00B17924"/>
    <w:rsid w:val="00B218BC"/>
    <w:rsid w:val="00B225A6"/>
    <w:rsid w:val="00B2370F"/>
    <w:rsid w:val="00B33F81"/>
    <w:rsid w:val="00B34A4F"/>
    <w:rsid w:val="00B36B29"/>
    <w:rsid w:val="00B44EE5"/>
    <w:rsid w:val="00B46CC5"/>
    <w:rsid w:val="00B50B65"/>
    <w:rsid w:val="00B527BC"/>
    <w:rsid w:val="00B52BA0"/>
    <w:rsid w:val="00B531DE"/>
    <w:rsid w:val="00B5550F"/>
    <w:rsid w:val="00B55FDD"/>
    <w:rsid w:val="00B628D8"/>
    <w:rsid w:val="00B65691"/>
    <w:rsid w:val="00B672F6"/>
    <w:rsid w:val="00B67C22"/>
    <w:rsid w:val="00B73EF0"/>
    <w:rsid w:val="00B743BB"/>
    <w:rsid w:val="00B74CBA"/>
    <w:rsid w:val="00B84006"/>
    <w:rsid w:val="00B915A0"/>
    <w:rsid w:val="00B925AE"/>
    <w:rsid w:val="00B973EB"/>
    <w:rsid w:val="00BA6FCA"/>
    <w:rsid w:val="00BA7E86"/>
    <w:rsid w:val="00BA7FEC"/>
    <w:rsid w:val="00BB0EB0"/>
    <w:rsid w:val="00BB1629"/>
    <w:rsid w:val="00BB41CA"/>
    <w:rsid w:val="00BB611D"/>
    <w:rsid w:val="00BB66CA"/>
    <w:rsid w:val="00BC1427"/>
    <w:rsid w:val="00BC24E7"/>
    <w:rsid w:val="00BC397E"/>
    <w:rsid w:val="00BC61DC"/>
    <w:rsid w:val="00BD0690"/>
    <w:rsid w:val="00BD0CAC"/>
    <w:rsid w:val="00BD5042"/>
    <w:rsid w:val="00BD6B3E"/>
    <w:rsid w:val="00BE2A8A"/>
    <w:rsid w:val="00BE3E02"/>
    <w:rsid w:val="00BE54C0"/>
    <w:rsid w:val="00BE6AA6"/>
    <w:rsid w:val="00BF0324"/>
    <w:rsid w:val="00BF0558"/>
    <w:rsid w:val="00BF1611"/>
    <w:rsid w:val="00BF33EA"/>
    <w:rsid w:val="00BF4E8D"/>
    <w:rsid w:val="00BF551A"/>
    <w:rsid w:val="00C0165D"/>
    <w:rsid w:val="00C03FFC"/>
    <w:rsid w:val="00C051DF"/>
    <w:rsid w:val="00C20E34"/>
    <w:rsid w:val="00C21D6F"/>
    <w:rsid w:val="00C258CF"/>
    <w:rsid w:val="00C261DE"/>
    <w:rsid w:val="00C269E0"/>
    <w:rsid w:val="00C3149D"/>
    <w:rsid w:val="00C31C2D"/>
    <w:rsid w:val="00C33268"/>
    <w:rsid w:val="00C335D9"/>
    <w:rsid w:val="00C36109"/>
    <w:rsid w:val="00C37BB0"/>
    <w:rsid w:val="00C42DCB"/>
    <w:rsid w:val="00C45DEF"/>
    <w:rsid w:val="00C46E45"/>
    <w:rsid w:val="00C47E6A"/>
    <w:rsid w:val="00C514C0"/>
    <w:rsid w:val="00C54B69"/>
    <w:rsid w:val="00C55176"/>
    <w:rsid w:val="00C55586"/>
    <w:rsid w:val="00C562F0"/>
    <w:rsid w:val="00C56B8E"/>
    <w:rsid w:val="00C64F1A"/>
    <w:rsid w:val="00C662C1"/>
    <w:rsid w:val="00C662EC"/>
    <w:rsid w:val="00C74588"/>
    <w:rsid w:val="00C74A5A"/>
    <w:rsid w:val="00C80611"/>
    <w:rsid w:val="00C80C2D"/>
    <w:rsid w:val="00C80D38"/>
    <w:rsid w:val="00C860FD"/>
    <w:rsid w:val="00C91F2B"/>
    <w:rsid w:val="00C92981"/>
    <w:rsid w:val="00C9426F"/>
    <w:rsid w:val="00C954F9"/>
    <w:rsid w:val="00C9669B"/>
    <w:rsid w:val="00CA26F9"/>
    <w:rsid w:val="00CA3FBD"/>
    <w:rsid w:val="00CA4616"/>
    <w:rsid w:val="00CB4835"/>
    <w:rsid w:val="00CB5481"/>
    <w:rsid w:val="00CB5685"/>
    <w:rsid w:val="00CC1FCF"/>
    <w:rsid w:val="00CC5042"/>
    <w:rsid w:val="00CC5B00"/>
    <w:rsid w:val="00CC62C8"/>
    <w:rsid w:val="00CD0504"/>
    <w:rsid w:val="00CD0EB4"/>
    <w:rsid w:val="00CD306F"/>
    <w:rsid w:val="00CD35B8"/>
    <w:rsid w:val="00CD3B7A"/>
    <w:rsid w:val="00CD3FBE"/>
    <w:rsid w:val="00CD444A"/>
    <w:rsid w:val="00CE30A6"/>
    <w:rsid w:val="00CE3710"/>
    <w:rsid w:val="00CE6B81"/>
    <w:rsid w:val="00CE7D77"/>
    <w:rsid w:val="00CF1985"/>
    <w:rsid w:val="00CF1C7F"/>
    <w:rsid w:val="00CF5B89"/>
    <w:rsid w:val="00CF64E0"/>
    <w:rsid w:val="00CF7910"/>
    <w:rsid w:val="00D037F0"/>
    <w:rsid w:val="00D056BF"/>
    <w:rsid w:val="00D05D35"/>
    <w:rsid w:val="00D063F2"/>
    <w:rsid w:val="00D06ADB"/>
    <w:rsid w:val="00D11F57"/>
    <w:rsid w:val="00D14387"/>
    <w:rsid w:val="00D20266"/>
    <w:rsid w:val="00D223B6"/>
    <w:rsid w:val="00D22916"/>
    <w:rsid w:val="00D23158"/>
    <w:rsid w:val="00D25564"/>
    <w:rsid w:val="00D32FA9"/>
    <w:rsid w:val="00D33B7C"/>
    <w:rsid w:val="00D346B0"/>
    <w:rsid w:val="00D34731"/>
    <w:rsid w:val="00D34BCB"/>
    <w:rsid w:val="00D370EB"/>
    <w:rsid w:val="00D37FDB"/>
    <w:rsid w:val="00D40562"/>
    <w:rsid w:val="00D43A6E"/>
    <w:rsid w:val="00D44053"/>
    <w:rsid w:val="00D44F93"/>
    <w:rsid w:val="00D46CF4"/>
    <w:rsid w:val="00D5153A"/>
    <w:rsid w:val="00D51969"/>
    <w:rsid w:val="00D5241F"/>
    <w:rsid w:val="00D539BC"/>
    <w:rsid w:val="00D56D3C"/>
    <w:rsid w:val="00D60D76"/>
    <w:rsid w:val="00D6519B"/>
    <w:rsid w:val="00D72098"/>
    <w:rsid w:val="00D72D2B"/>
    <w:rsid w:val="00D7324D"/>
    <w:rsid w:val="00D738D1"/>
    <w:rsid w:val="00D74A5C"/>
    <w:rsid w:val="00D75D52"/>
    <w:rsid w:val="00D7667F"/>
    <w:rsid w:val="00D810C4"/>
    <w:rsid w:val="00D8184E"/>
    <w:rsid w:val="00D81AC7"/>
    <w:rsid w:val="00D84F23"/>
    <w:rsid w:val="00D91A1B"/>
    <w:rsid w:val="00D95E75"/>
    <w:rsid w:val="00D95F64"/>
    <w:rsid w:val="00DA0FD8"/>
    <w:rsid w:val="00DA26B6"/>
    <w:rsid w:val="00DA5597"/>
    <w:rsid w:val="00DA5766"/>
    <w:rsid w:val="00DA6A8B"/>
    <w:rsid w:val="00DB2891"/>
    <w:rsid w:val="00DB52B2"/>
    <w:rsid w:val="00DB5458"/>
    <w:rsid w:val="00DB6823"/>
    <w:rsid w:val="00DB73AB"/>
    <w:rsid w:val="00DC007A"/>
    <w:rsid w:val="00DC037E"/>
    <w:rsid w:val="00DC3ABB"/>
    <w:rsid w:val="00DC78F5"/>
    <w:rsid w:val="00DD21ED"/>
    <w:rsid w:val="00DD3367"/>
    <w:rsid w:val="00DD3B73"/>
    <w:rsid w:val="00DD54F1"/>
    <w:rsid w:val="00DE3227"/>
    <w:rsid w:val="00DE597B"/>
    <w:rsid w:val="00DE6564"/>
    <w:rsid w:val="00DF43FE"/>
    <w:rsid w:val="00E0031F"/>
    <w:rsid w:val="00E00847"/>
    <w:rsid w:val="00E01EF8"/>
    <w:rsid w:val="00E03EE0"/>
    <w:rsid w:val="00E050B8"/>
    <w:rsid w:val="00E05FC0"/>
    <w:rsid w:val="00E06182"/>
    <w:rsid w:val="00E119F6"/>
    <w:rsid w:val="00E125DD"/>
    <w:rsid w:val="00E146F5"/>
    <w:rsid w:val="00E20BE5"/>
    <w:rsid w:val="00E24228"/>
    <w:rsid w:val="00E242F1"/>
    <w:rsid w:val="00E25BE0"/>
    <w:rsid w:val="00E26000"/>
    <w:rsid w:val="00E31FD5"/>
    <w:rsid w:val="00E35623"/>
    <w:rsid w:val="00E35E1A"/>
    <w:rsid w:val="00E4348A"/>
    <w:rsid w:val="00E43C64"/>
    <w:rsid w:val="00E50343"/>
    <w:rsid w:val="00E53625"/>
    <w:rsid w:val="00E541A9"/>
    <w:rsid w:val="00E55A1E"/>
    <w:rsid w:val="00E55C30"/>
    <w:rsid w:val="00E57AB4"/>
    <w:rsid w:val="00E6318C"/>
    <w:rsid w:val="00E65416"/>
    <w:rsid w:val="00E75990"/>
    <w:rsid w:val="00E77ACB"/>
    <w:rsid w:val="00E83A07"/>
    <w:rsid w:val="00E91546"/>
    <w:rsid w:val="00E93BAB"/>
    <w:rsid w:val="00E9484E"/>
    <w:rsid w:val="00EA14A6"/>
    <w:rsid w:val="00EA3D90"/>
    <w:rsid w:val="00EA7310"/>
    <w:rsid w:val="00EB3779"/>
    <w:rsid w:val="00EB69E6"/>
    <w:rsid w:val="00EB6ABE"/>
    <w:rsid w:val="00EB7E1A"/>
    <w:rsid w:val="00EC4F37"/>
    <w:rsid w:val="00EC5121"/>
    <w:rsid w:val="00ED289D"/>
    <w:rsid w:val="00ED3742"/>
    <w:rsid w:val="00EE56BC"/>
    <w:rsid w:val="00EE6D4F"/>
    <w:rsid w:val="00EE7080"/>
    <w:rsid w:val="00EE76DD"/>
    <w:rsid w:val="00EF431A"/>
    <w:rsid w:val="00EF4357"/>
    <w:rsid w:val="00EF60C0"/>
    <w:rsid w:val="00EF76E3"/>
    <w:rsid w:val="00EF7E10"/>
    <w:rsid w:val="00F00962"/>
    <w:rsid w:val="00F02B70"/>
    <w:rsid w:val="00F02E0F"/>
    <w:rsid w:val="00F04735"/>
    <w:rsid w:val="00F07773"/>
    <w:rsid w:val="00F10930"/>
    <w:rsid w:val="00F11524"/>
    <w:rsid w:val="00F13BB5"/>
    <w:rsid w:val="00F1425F"/>
    <w:rsid w:val="00F15602"/>
    <w:rsid w:val="00F159CB"/>
    <w:rsid w:val="00F15FC2"/>
    <w:rsid w:val="00F168D3"/>
    <w:rsid w:val="00F16C3E"/>
    <w:rsid w:val="00F17154"/>
    <w:rsid w:val="00F1789A"/>
    <w:rsid w:val="00F208ED"/>
    <w:rsid w:val="00F247FA"/>
    <w:rsid w:val="00F3343B"/>
    <w:rsid w:val="00F33AFE"/>
    <w:rsid w:val="00F376AC"/>
    <w:rsid w:val="00F4482E"/>
    <w:rsid w:val="00F45586"/>
    <w:rsid w:val="00F46683"/>
    <w:rsid w:val="00F46ECE"/>
    <w:rsid w:val="00F4749D"/>
    <w:rsid w:val="00F50B54"/>
    <w:rsid w:val="00F51B2F"/>
    <w:rsid w:val="00F57326"/>
    <w:rsid w:val="00F60199"/>
    <w:rsid w:val="00F60632"/>
    <w:rsid w:val="00F74FB9"/>
    <w:rsid w:val="00F77C89"/>
    <w:rsid w:val="00F8116E"/>
    <w:rsid w:val="00F86D2C"/>
    <w:rsid w:val="00F8765F"/>
    <w:rsid w:val="00F9101B"/>
    <w:rsid w:val="00F91B4D"/>
    <w:rsid w:val="00F96EB2"/>
    <w:rsid w:val="00FA0D14"/>
    <w:rsid w:val="00FA316F"/>
    <w:rsid w:val="00FA3A15"/>
    <w:rsid w:val="00FA51E7"/>
    <w:rsid w:val="00FB145F"/>
    <w:rsid w:val="00FB18EA"/>
    <w:rsid w:val="00FB332F"/>
    <w:rsid w:val="00FB33A2"/>
    <w:rsid w:val="00FB7781"/>
    <w:rsid w:val="00FC026D"/>
    <w:rsid w:val="00FC1997"/>
    <w:rsid w:val="00FC302B"/>
    <w:rsid w:val="00FC4E7A"/>
    <w:rsid w:val="00FC4FF2"/>
    <w:rsid w:val="00FC5C4A"/>
    <w:rsid w:val="00FC63EA"/>
    <w:rsid w:val="00FD0BEE"/>
    <w:rsid w:val="00FD2E9D"/>
    <w:rsid w:val="00FD3319"/>
    <w:rsid w:val="00FD4979"/>
    <w:rsid w:val="00FE2943"/>
    <w:rsid w:val="00FE29E9"/>
    <w:rsid w:val="00FE2D6D"/>
    <w:rsid w:val="00FE3287"/>
    <w:rsid w:val="00FE4639"/>
    <w:rsid w:val="00FE6059"/>
    <w:rsid w:val="00FF0096"/>
    <w:rsid w:val="00FF0148"/>
    <w:rsid w:val="00FF0E3D"/>
    <w:rsid w:val="00FF1479"/>
    <w:rsid w:val="00FF17F9"/>
    <w:rsid w:val="00FF2637"/>
    <w:rsid w:val="00FF752D"/>
    <w:rsid w:val="00FF773C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6DFBCF"/>
  <w15:chartTrackingRefBased/>
  <w15:docId w15:val="{980F68B2-F0FD-CD40-BB3E-4B544501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B89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9864DC"/>
    <w:pPr>
      <w:keepNext/>
      <w:jc w:val="center"/>
      <w:outlineLvl w:val="0"/>
    </w:pPr>
    <w:rPr>
      <w:rFonts w:eastAsia="Times New Roman"/>
      <w:b/>
      <w:bCs/>
      <w:lang w:eastAsia="en-US"/>
    </w:rPr>
  </w:style>
  <w:style w:type="paragraph" w:styleId="Heading2">
    <w:name w:val="heading 2"/>
    <w:basedOn w:val="Normal"/>
    <w:next w:val="BodyText"/>
    <w:qFormat/>
    <w:rsid w:val="009864DC"/>
    <w:pPr>
      <w:keepNext/>
      <w:tabs>
        <w:tab w:val="left" w:pos="504"/>
        <w:tab w:val="right" w:pos="8640"/>
      </w:tabs>
      <w:spacing w:before="180" w:after="60" w:line="360" w:lineRule="auto"/>
      <w:outlineLvl w:val="1"/>
    </w:pPr>
    <w:rPr>
      <w:rFonts w:eastAsia="Times New Roman"/>
      <w:b/>
      <w:spacing w:val="4"/>
      <w:kern w:val="28"/>
      <w:sz w:val="28"/>
      <w:szCs w:val="20"/>
      <w:lang w:eastAsia="en-US"/>
    </w:rPr>
  </w:style>
  <w:style w:type="paragraph" w:styleId="Heading3">
    <w:name w:val="heading 3"/>
    <w:basedOn w:val="Normal"/>
    <w:next w:val="BodyText"/>
    <w:qFormat/>
    <w:rsid w:val="009864DC"/>
    <w:pPr>
      <w:keepNext/>
      <w:tabs>
        <w:tab w:val="left" w:pos="504"/>
        <w:tab w:val="right" w:pos="8640"/>
      </w:tabs>
      <w:spacing w:before="120" w:after="120" w:line="360" w:lineRule="auto"/>
      <w:ind w:right="1152"/>
      <w:outlineLvl w:val="2"/>
    </w:pPr>
    <w:rPr>
      <w:rFonts w:eastAsia="Times New Roman"/>
      <w:b/>
      <w:kern w:val="28"/>
      <w:szCs w:val="20"/>
      <w:lang w:eastAsia="en-US"/>
    </w:rPr>
  </w:style>
  <w:style w:type="paragraph" w:styleId="Heading4">
    <w:name w:val="heading 4"/>
    <w:basedOn w:val="Normal"/>
    <w:next w:val="Normal"/>
    <w:qFormat/>
    <w:rsid w:val="009864DC"/>
    <w:pPr>
      <w:keepNext/>
      <w:tabs>
        <w:tab w:val="left" w:pos="180"/>
        <w:tab w:val="right" w:pos="6480"/>
        <w:tab w:val="left" w:pos="7380"/>
      </w:tabs>
      <w:outlineLvl w:val="3"/>
    </w:pPr>
    <w:rPr>
      <w:rFonts w:eastAsia="Times New Roman"/>
      <w:sz w:val="28"/>
      <w:lang w:eastAsia="en-US"/>
    </w:rPr>
  </w:style>
  <w:style w:type="paragraph" w:styleId="Heading5">
    <w:name w:val="heading 5"/>
    <w:basedOn w:val="Normal"/>
    <w:next w:val="BodyText"/>
    <w:qFormat/>
    <w:rsid w:val="009864DC"/>
    <w:pPr>
      <w:keepNext/>
      <w:tabs>
        <w:tab w:val="left" w:pos="864"/>
        <w:tab w:val="right" w:pos="8640"/>
      </w:tabs>
      <w:spacing w:before="120" w:line="360" w:lineRule="auto"/>
      <w:outlineLvl w:val="4"/>
    </w:pPr>
    <w:rPr>
      <w:rFonts w:eastAsia="Times New Roman"/>
      <w:i/>
      <w:kern w:val="28"/>
      <w:sz w:val="22"/>
      <w:szCs w:val="20"/>
      <w:u w:val="words"/>
      <w:lang w:eastAsia="en-US"/>
    </w:rPr>
  </w:style>
  <w:style w:type="paragraph" w:styleId="Heading6">
    <w:name w:val="heading 6"/>
    <w:basedOn w:val="Normal"/>
    <w:next w:val="BodyText"/>
    <w:qFormat/>
    <w:rsid w:val="009864DC"/>
    <w:pPr>
      <w:keepNext/>
      <w:spacing w:before="120" w:after="80"/>
      <w:outlineLvl w:val="5"/>
    </w:pPr>
    <w:rPr>
      <w:rFonts w:eastAsia="Times New Roman"/>
      <w:spacing w:val="20"/>
      <w:kern w:val="28"/>
      <w:sz w:val="22"/>
      <w:szCs w:val="22"/>
      <w:lang w:eastAsia="en-US"/>
    </w:rPr>
  </w:style>
  <w:style w:type="paragraph" w:styleId="Heading7">
    <w:name w:val="heading 7"/>
    <w:basedOn w:val="Normal"/>
    <w:next w:val="BodyText"/>
    <w:uiPriority w:val="9"/>
    <w:qFormat/>
    <w:rsid w:val="009864DC"/>
    <w:pPr>
      <w:keepNext/>
      <w:tabs>
        <w:tab w:val="right" w:pos="8640"/>
      </w:tabs>
      <w:spacing w:before="80" w:after="60"/>
      <w:jc w:val="both"/>
      <w:outlineLvl w:val="6"/>
    </w:pPr>
    <w:rPr>
      <w:rFonts w:ascii="Arial Narrow" w:eastAsia="Times New Roman" w:hAnsi="Arial Narrow"/>
      <w:caps/>
      <w:kern w:val="28"/>
      <w:sz w:val="22"/>
      <w:szCs w:val="20"/>
      <w:lang w:eastAsia="en-US"/>
    </w:rPr>
  </w:style>
  <w:style w:type="paragraph" w:styleId="Heading8">
    <w:name w:val="heading 8"/>
    <w:basedOn w:val="Normal"/>
    <w:next w:val="BodyText"/>
    <w:qFormat/>
    <w:rsid w:val="009864DC"/>
    <w:pPr>
      <w:keepNext/>
      <w:tabs>
        <w:tab w:val="right" w:pos="8640"/>
      </w:tabs>
      <w:spacing w:before="120" w:line="360" w:lineRule="auto"/>
      <w:jc w:val="center"/>
      <w:outlineLvl w:val="7"/>
    </w:pPr>
    <w:rPr>
      <w:rFonts w:ascii="Arial Narrow" w:eastAsia="Times New Roman" w:hAnsi="Arial Narrow"/>
      <w:spacing w:val="4"/>
      <w:kern w:val="28"/>
      <w:sz w:val="22"/>
      <w:szCs w:val="20"/>
      <w:lang w:eastAsia="en-US"/>
    </w:rPr>
  </w:style>
  <w:style w:type="paragraph" w:styleId="Heading9">
    <w:name w:val="heading 9"/>
    <w:basedOn w:val="Normal"/>
    <w:next w:val="BodyText"/>
    <w:qFormat/>
    <w:rsid w:val="009864DC"/>
    <w:pPr>
      <w:keepNext/>
      <w:tabs>
        <w:tab w:val="right" w:pos="8640"/>
      </w:tabs>
      <w:spacing w:before="120" w:line="360" w:lineRule="auto"/>
      <w:outlineLvl w:val="8"/>
    </w:pPr>
    <w:rPr>
      <w:rFonts w:ascii="Arial Narrow" w:eastAsia="Times New Roman" w:hAnsi="Arial Narrow"/>
      <w:spacing w:val="4"/>
      <w:kern w:val="28"/>
      <w:sz w:val="22"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,ContentsHeader1,ContentsHeader2,ContentsHeader3,ContentsHeader4,conter"/>
    <w:basedOn w:val="Normal"/>
    <w:link w:val="HeaderChar"/>
    <w:rsid w:val="009864DC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rsid w:val="009864DC"/>
    <w:pPr>
      <w:tabs>
        <w:tab w:val="center" w:pos="4320"/>
        <w:tab w:val="right" w:pos="8640"/>
      </w:tabs>
    </w:pPr>
  </w:style>
  <w:style w:type="paragraph" w:styleId="BodyText">
    <w:name w:val="Body Text"/>
    <w:aliases w:val=" Char"/>
    <w:basedOn w:val="Normal"/>
    <w:link w:val="BodyTextChar"/>
    <w:rsid w:val="009864DC"/>
    <w:pPr>
      <w:tabs>
        <w:tab w:val="right" w:pos="8640"/>
      </w:tabs>
      <w:spacing w:before="120"/>
      <w:ind w:left="547"/>
    </w:pPr>
    <w:rPr>
      <w:spacing w:val="4"/>
      <w:sz w:val="22"/>
      <w:lang w:eastAsia="en-US"/>
    </w:rPr>
  </w:style>
  <w:style w:type="character" w:customStyle="1" w:styleId="BodyTextChar">
    <w:name w:val="Body Text Char"/>
    <w:aliases w:val=" Char Char"/>
    <w:link w:val="BodyText"/>
    <w:rsid w:val="009864DC"/>
    <w:rPr>
      <w:rFonts w:eastAsia="MS Mincho"/>
      <w:spacing w:val="4"/>
      <w:sz w:val="22"/>
      <w:szCs w:val="24"/>
      <w:lang w:val="en-US" w:eastAsia="en-US" w:bidi="ar-SA"/>
    </w:rPr>
  </w:style>
  <w:style w:type="table" w:styleId="TableGrid">
    <w:name w:val="Table Grid"/>
    <w:basedOn w:val="TableNormal"/>
    <w:uiPriority w:val="39"/>
    <w:rsid w:val="009864D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7599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72F3E"/>
  </w:style>
  <w:style w:type="character" w:styleId="CommentReference">
    <w:name w:val="annotation reference"/>
    <w:semiHidden/>
    <w:rsid w:val="004D118D"/>
    <w:rPr>
      <w:sz w:val="16"/>
      <w:szCs w:val="16"/>
    </w:rPr>
  </w:style>
  <w:style w:type="paragraph" w:styleId="CommentText">
    <w:name w:val="annotation text"/>
    <w:basedOn w:val="Normal"/>
    <w:semiHidden/>
    <w:rsid w:val="004D118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D118D"/>
    <w:rPr>
      <w:b/>
      <w:bCs/>
    </w:rPr>
  </w:style>
  <w:style w:type="paragraph" w:customStyle="1" w:styleId="Tabletext">
    <w:name w:val="Tabletext"/>
    <w:basedOn w:val="Normal"/>
    <w:rsid w:val="00A277F1"/>
    <w:pPr>
      <w:keepLines/>
      <w:widowControl w:val="0"/>
      <w:spacing w:after="120" w:line="240" w:lineRule="atLeast"/>
    </w:pPr>
    <w:rPr>
      <w:rFonts w:eastAsia="Times New Roman"/>
      <w:sz w:val="20"/>
      <w:szCs w:val="20"/>
      <w:lang w:eastAsia="en-US"/>
    </w:rPr>
  </w:style>
  <w:style w:type="paragraph" w:customStyle="1" w:styleId="StyleHeading212ptJustifiedBefore6ptAfter0ptLi">
    <w:name w:val="Style Heading 2 + 12 pt Justified Before:  6 pt After:  0 pt Li..."/>
    <w:basedOn w:val="Heading2"/>
    <w:rsid w:val="00FB332F"/>
    <w:pPr>
      <w:spacing w:before="120" w:after="120" w:line="240" w:lineRule="auto"/>
      <w:jc w:val="both"/>
    </w:pPr>
    <w:rPr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8B5B8F"/>
    <w:pPr>
      <w:spacing w:before="240" w:after="120"/>
    </w:pPr>
    <w:rPr>
      <w:bCs/>
    </w:rPr>
  </w:style>
  <w:style w:type="paragraph" w:styleId="TOC2">
    <w:name w:val="toc 2"/>
    <w:basedOn w:val="Normal"/>
    <w:next w:val="Normal"/>
    <w:autoRedefine/>
    <w:uiPriority w:val="39"/>
    <w:rsid w:val="004C3F59"/>
    <w:pPr>
      <w:spacing w:before="120"/>
      <w:ind w:left="240"/>
    </w:pPr>
    <w:rPr>
      <w:i/>
      <w:iCs/>
      <w:sz w:val="20"/>
      <w:szCs w:val="20"/>
    </w:rPr>
  </w:style>
  <w:style w:type="character" w:styleId="Hyperlink">
    <w:name w:val="Hyperlink"/>
    <w:uiPriority w:val="99"/>
    <w:rsid w:val="004C3F59"/>
    <w:rPr>
      <w:color w:val="0000FF"/>
      <w:u w:val="single"/>
    </w:rPr>
  </w:style>
  <w:style w:type="paragraph" w:customStyle="1" w:styleId="StyleJustified">
    <w:name w:val="Style Justified"/>
    <w:basedOn w:val="Normal"/>
    <w:rsid w:val="00FB332F"/>
    <w:pPr>
      <w:spacing w:before="120" w:after="120"/>
      <w:jc w:val="both"/>
    </w:pPr>
    <w:rPr>
      <w:rFonts w:eastAsia="Times New Roman"/>
      <w:szCs w:val="20"/>
    </w:rPr>
  </w:style>
  <w:style w:type="paragraph" w:styleId="TOC3">
    <w:name w:val="toc 3"/>
    <w:basedOn w:val="Normal"/>
    <w:next w:val="Normal"/>
    <w:autoRedefine/>
    <w:semiHidden/>
    <w:rsid w:val="006E70FE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6E70FE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6E70FE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6E70FE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6E70FE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6E70FE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6E70FE"/>
    <w:pPr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rsid w:val="00FF7F7A"/>
    <w:pPr>
      <w:widowControl w:val="0"/>
      <w:wordWrap w:val="0"/>
      <w:autoSpaceDE w:val="0"/>
      <w:autoSpaceDN w:val="0"/>
      <w:spacing w:line="280" w:lineRule="atLeast"/>
      <w:jc w:val="both"/>
    </w:pPr>
    <w:rPr>
      <w:rFonts w:ascii="Akzidenz Grotesk Light" w:eastAsia="Times New Roman" w:hAnsi="Akzidenz Grotesk Light"/>
      <w:sz w:val="20"/>
      <w:szCs w:val="20"/>
      <w:lang w:val="x-none" w:eastAsia="ko-KR"/>
    </w:rPr>
  </w:style>
  <w:style w:type="character" w:customStyle="1" w:styleId="FootnoteTextChar">
    <w:name w:val="Footnote Text Char"/>
    <w:link w:val="FootnoteText"/>
    <w:rsid w:val="00FF7F7A"/>
    <w:rPr>
      <w:rFonts w:ascii="Akzidenz Grotesk Light" w:eastAsia="Times New Roman" w:hAnsi="Akzidenz Grotesk Light"/>
      <w:lang w:eastAsia="ko-KR"/>
    </w:rPr>
  </w:style>
  <w:style w:type="paragraph" w:styleId="DocumentMap">
    <w:name w:val="Document Map"/>
    <w:basedOn w:val="Normal"/>
    <w:link w:val="DocumentMapChar"/>
    <w:rsid w:val="00F16C3E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rsid w:val="00F16C3E"/>
    <w:rPr>
      <w:rFonts w:ascii="Tahoma" w:hAnsi="Tahoma" w:cs="Tahoma"/>
      <w:sz w:val="16"/>
      <w:szCs w:val="16"/>
      <w:lang w:eastAsia="ja-JP"/>
    </w:rPr>
  </w:style>
  <w:style w:type="paragraph" w:customStyle="1" w:styleId="TLBodyAfterHeading">
    <w:name w:val="TL_BodyAfterHeading"/>
    <w:basedOn w:val="Normal"/>
    <w:qFormat/>
    <w:rsid w:val="000C0ADA"/>
    <w:pPr>
      <w:spacing w:before="120"/>
      <w:ind w:left="720"/>
      <w:jc w:val="both"/>
    </w:pPr>
    <w:rPr>
      <w:rFonts w:eastAsia="Times New Roman"/>
      <w:lang w:eastAsia="en-US"/>
    </w:rPr>
  </w:style>
  <w:style w:type="paragraph" w:customStyle="1" w:styleId="TLH1">
    <w:name w:val="TL_H1"/>
    <w:basedOn w:val="Heading1"/>
    <w:qFormat/>
    <w:rsid w:val="00F11524"/>
    <w:pPr>
      <w:numPr>
        <w:numId w:val="1"/>
      </w:numPr>
      <w:jc w:val="left"/>
    </w:pPr>
  </w:style>
  <w:style w:type="paragraph" w:customStyle="1" w:styleId="TLH2">
    <w:name w:val="TL_H2"/>
    <w:basedOn w:val="Heading2"/>
    <w:link w:val="TLH2Char"/>
    <w:qFormat/>
    <w:rsid w:val="00F11524"/>
    <w:pPr>
      <w:numPr>
        <w:ilvl w:val="1"/>
        <w:numId w:val="1"/>
      </w:numPr>
      <w:tabs>
        <w:tab w:val="clear" w:pos="504"/>
        <w:tab w:val="clear" w:pos="8640"/>
      </w:tabs>
    </w:pPr>
    <w:rPr>
      <w:sz w:val="24"/>
      <w:lang w:val="x-none" w:eastAsia="x-none"/>
    </w:rPr>
  </w:style>
  <w:style w:type="paragraph" w:customStyle="1" w:styleId="TLH3">
    <w:name w:val="TL_H3"/>
    <w:basedOn w:val="Heading3"/>
    <w:qFormat/>
    <w:rsid w:val="000C0ADA"/>
    <w:pPr>
      <w:numPr>
        <w:ilvl w:val="2"/>
        <w:numId w:val="1"/>
      </w:numPr>
    </w:pPr>
  </w:style>
  <w:style w:type="character" w:customStyle="1" w:styleId="TLH2Char">
    <w:name w:val="TL_H2 Char"/>
    <w:link w:val="TLH2"/>
    <w:rsid w:val="00F11524"/>
    <w:rPr>
      <w:rFonts w:eastAsia="Times New Roman"/>
      <w:b/>
      <w:spacing w:val="4"/>
      <w:kern w:val="28"/>
      <w:sz w:val="24"/>
      <w:lang w:val="x-none" w:eastAsia="x-none"/>
    </w:rPr>
  </w:style>
  <w:style w:type="paragraph" w:customStyle="1" w:styleId="TLBullet1">
    <w:name w:val="TL_Bullet1"/>
    <w:basedOn w:val="Normal"/>
    <w:qFormat/>
    <w:rsid w:val="00F11524"/>
    <w:pPr>
      <w:numPr>
        <w:numId w:val="2"/>
      </w:numPr>
      <w:spacing w:before="120"/>
      <w:jc w:val="both"/>
    </w:pPr>
    <w:rPr>
      <w:rFonts w:eastAsia="Times New Roman"/>
      <w:snapToGrid w:val="0"/>
      <w:lang w:eastAsia="en-US"/>
    </w:rPr>
  </w:style>
  <w:style w:type="character" w:customStyle="1" w:styleId="HeaderChar">
    <w:name w:val="Header Char"/>
    <w:aliases w:val="ContentsHeader Char,ContentsHeader1 Char,ContentsHeader2 Char,ContentsHeader3 Char,ContentsHeader4 Char,conter Char"/>
    <w:link w:val="Header"/>
    <w:rsid w:val="00EE7080"/>
    <w:rPr>
      <w:sz w:val="24"/>
      <w:szCs w:val="24"/>
      <w:lang w:eastAsia="ja-JP"/>
    </w:rPr>
  </w:style>
  <w:style w:type="paragraph" w:customStyle="1" w:styleId="TLGuidance">
    <w:name w:val="TL_Guidance"/>
    <w:basedOn w:val="TLBodyAfterHeading"/>
    <w:link w:val="TLGuidanceChar"/>
    <w:qFormat/>
    <w:rsid w:val="001C25C1"/>
    <w:rPr>
      <w:i/>
      <w:color w:val="BFBFBF"/>
      <w:lang w:val="x-none" w:eastAsia="x-none"/>
    </w:rPr>
  </w:style>
  <w:style w:type="character" w:customStyle="1" w:styleId="TLGuidanceChar">
    <w:name w:val="TL_Guidance Char"/>
    <w:link w:val="TLGuidance"/>
    <w:rsid w:val="001C25C1"/>
    <w:rPr>
      <w:rFonts w:eastAsia="Times New Roman"/>
      <w:i/>
      <w:color w:val="BFBFBF"/>
      <w:sz w:val="24"/>
      <w:szCs w:val="24"/>
    </w:rPr>
  </w:style>
  <w:style w:type="paragraph" w:styleId="Index1">
    <w:name w:val="index 1"/>
    <w:basedOn w:val="Normal"/>
    <w:next w:val="Normal"/>
    <w:rsid w:val="005A2D6A"/>
    <w:pPr>
      <w:ind w:left="260" w:hanging="260"/>
    </w:pPr>
    <w:rPr>
      <w:rFonts w:eastAsia="Times New Roman"/>
      <w:sz w:val="26"/>
      <w:szCs w:val="26"/>
      <w:lang w:eastAsia="en-US"/>
    </w:rPr>
  </w:style>
  <w:style w:type="character" w:customStyle="1" w:styleId="ui-provider">
    <w:name w:val="ui-provider"/>
    <w:rsid w:val="00031860"/>
  </w:style>
  <w:style w:type="paragraph" w:styleId="ListParagraph">
    <w:name w:val="List Paragraph"/>
    <w:aliases w:val="bullet,bullet 1,List Paragraph1,abc,Paragraph,Norm,Đoạn của Danh sách,List Paragraph11,Đoạn c𞹺Danh sách,List Paragraph111,Nga 3,List Paragraph2,Colorful List - Accent 11,List Paragraph21,Đoạn cDanh sách,Ðoạn c𞹺Danh sách,List Paragraph3"/>
    <w:basedOn w:val="Normal"/>
    <w:link w:val="ListParagraphChar"/>
    <w:uiPriority w:val="1"/>
    <w:qFormat/>
    <w:rsid w:val="007B0535"/>
    <w:pPr>
      <w:tabs>
        <w:tab w:val="left" w:pos="180"/>
        <w:tab w:val="left" w:pos="360"/>
        <w:tab w:val="left" w:pos="720"/>
      </w:tabs>
      <w:spacing w:line="360" w:lineRule="auto"/>
      <w:ind w:left="720"/>
      <w:contextualSpacing/>
      <w:jc w:val="both"/>
    </w:pPr>
    <w:rPr>
      <w:rFonts w:ascii="Arial" w:eastAsia="Times" w:hAnsi="Arial"/>
      <w:noProof/>
      <w:sz w:val="22"/>
      <w:szCs w:val="20"/>
      <w:lang w:eastAsia="en-US"/>
    </w:rPr>
  </w:style>
  <w:style w:type="character" w:customStyle="1" w:styleId="ListParagraphChar">
    <w:name w:val="List Paragraph Char"/>
    <w:aliases w:val="bullet Char,bullet 1 Char,List Paragraph1 Char,abc Char,Paragraph Char,Norm Char,Đoạn của Danh sách Char,List Paragraph11 Char,Đoạn c𞹺Danh sách Char,List Paragraph111 Char,Nga 3 Char,List Paragraph2 Char,List Paragraph21 Char"/>
    <w:link w:val="ListParagraph"/>
    <w:uiPriority w:val="34"/>
    <w:qFormat/>
    <w:locked/>
    <w:rsid w:val="007B0535"/>
    <w:rPr>
      <w:rFonts w:ascii="Arial" w:eastAsia="Times" w:hAnsi="Arial"/>
      <w:noProof/>
      <w:sz w:val="22"/>
    </w:rPr>
  </w:style>
  <w:style w:type="character" w:styleId="Emphasis">
    <w:name w:val="Emphasis"/>
    <w:qFormat/>
    <w:rsid w:val="00943CAB"/>
    <w:rPr>
      <w:i/>
      <w:iCs/>
    </w:rPr>
  </w:style>
  <w:style w:type="paragraph" w:styleId="NormalWeb">
    <w:name w:val="Normal (Web)"/>
    <w:basedOn w:val="Normal"/>
    <w:uiPriority w:val="99"/>
    <w:unhideWhenUsed/>
    <w:rsid w:val="00BB1629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rsid w:val="004B793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B793F"/>
    <w:rPr>
      <w:rFonts w:ascii="Consolas" w:hAnsi="Consolas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Data\PHONG%20QLCL\KIEM%20SOAT%20QUY%20TRINH\TAI%20LIEU%20DANG%20SOAN%20THAO\11-%20TRUNG%20TAM%20CONG%20NGHE\QUY%20TRINH%20PHAT%20TRIEN%20SAN%20PHAM%20CONG%20NGHE%20NGAN%20HANG\MB-PTHTCN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C8663-5A5F-4E89-9E4D-5A4A1536F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MB-PTHTCN-01.dot</Template>
  <TotalTime>1425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THEO DÕI TÍNH HIỆU LỰC</vt:lpstr>
    </vt:vector>
  </TitlesOfParts>
  <Company>Techcombank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THEO DÕI TÍNH HIỆU LỰC</dc:title>
  <dc:subject/>
  <dc:creator>thieuthuyhoa</dc:creator>
  <cp:keywords/>
  <cp:lastModifiedBy>Nam Nguyen Van Bang (CN-PTGPQLBH)</cp:lastModifiedBy>
  <cp:revision>43</cp:revision>
  <cp:lastPrinted>2014-01-15T02:55:00Z</cp:lastPrinted>
  <dcterms:created xsi:type="dcterms:W3CDTF">2026-04-28T10:38:00Z</dcterms:created>
  <dcterms:modified xsi:type="dcterms:W3CDTF">2026-07-21T02:19:00Z</dcterms:modified>
</cp:coreProperties>
</file>